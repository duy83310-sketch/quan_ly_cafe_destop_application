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A764C6" w14:textId="77777777" w:rsidR="004054D9" w:rsidRDefault="00000000">
      <w:pPr>
        <w:spacing w:before="0" w:after="0"/>
        <w:jc w:val="center"/>
      </w:pPr>
      <w:r>
        <w:t>BỘ GIÁO DỤC VÀ ĐÀO TẠO</w:t>
      </w:r>
    </w:p>
    <w:p w14:paraId="79D1F8F0" w14:textId="77777777" w:rsidR="004054D9" w:rsidRDefault="00000000">
      <w:pPr>
        <w:spacing w:before="0" w:after="0"/>
        <w:jc w:val="center"/>
        <w:rPr>
          <w:b/>
          <w:bCs/>
        </w:rPr>
      </w:pPr>
      <w:r>
        <w:rPr>
          <w:b/>
          <w:bCs/>
          <w:noProof/>
        </w:rPr>
        <mc:AlternateContent>
          <mc:Choice Requires="wps">
            <w:drawing>
              <wp:anchor distT="0" distB="0" distL="114300" distR="114300" simplePos="0" relativeHeight="251659264" behindDoc="0" locked="0" layoutInCell="1" allowOverlap="1" wp14:anchorId="6116F655" wp14:editId="48F50820">
                <wp:simplePos x="0" y="0"/>
                <wp:positionH relativeFrom="margin">
                  <wp:align>center</wp:align>
                </wp:positionH>
                <wp:positionV relativeFrom="paragraph">
                  <wp:posOffset>204470</wp:posOffset>
                </wp:positionV>
                <wp:extent cx="899795" cy="0"/>
                <wp:effectExtent l="0" t="0" r="0" b="0"/>
                <wp:wrapNone/>
                <wp:docPr id="1844660693" name="Straight Connector 1"/>
                <wp:cNvGraphicFramePr/>
                <a:graphic xmlns:a="http://schemas.openxmlformats.org/drawingml/2006/main">
                  <a:graphicData uri="http://schemas.microsoft.com/office/word/2010/wordprocessingShape">
                    <wps:wsp>
                      <wps:cNvCnPr/>
                      <wps:spPr>
                        <a:xfrm>
                          <a:off x="0" y="0"/>
                          <a:ext cx="900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margin-top:16.1pt;height:0pt;width:70.85pt;mso-position-horizontal:center;mso-position-horizontal-relative:margin;z-index:251659264;mso-width-relative:page;mso-height-relative:page;" filled="f" stroked="t" coordsize="21600,21600" o:gfxdata="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BfFqErTAAAABgEAAA8AAAAAAAAAAQAgAAAA&#10;IgAAAGRycy9kb3ducmV2LnhtbFBLAQIUABQAAAAIAIdO4kDtMcFi1wEAALwDAAAOAAAAAAAAAAEA&#10;IAAAACIBAABkcnMvZTJvRG9jLnhtbFBLBQYAAAAABgAGAFkBAABrBQAAAAA=&#10;">
                <v:fill on="f" focussize="0,0"/>
                <v:stroke weight="0.25pt" color="#000000 [3200]" miterlimit="8" joinstyle="miter"/>
                <v:imagedata o:title=""/>
                <o:lock v:ext="edit" aspectratio="f"/>
              </v:line>
            </w:pict>
          </mc:Fallback>
        </mc:AlternateContent>
      </w:r>
      <w:r>
        <w:rPr>
          <w:b/>
          <w:bCs/>
        </w:rPr>
        <w:t>TRƯỜNG ĐẠI HỌC THĂNG LONG</w:t>
      </w:r>
    </w:p>
    <w:p w14:paraId="0747F671" w14:textId="77777777" w:rsidR="004054D9" w:rsidRDefault="00000000">
      <w:pPr>
        <w:spacing w:before="1000" w:after="1000"/>
        <w:jc w:val="center"/>
        <w:rPr>
          <w:b/>
          <w:bCs/>
          <w:sz w:val="60"/>
          <w:szCs w:val="60"/>
        </w:rPr>
      </w:pPr>
      <w:r>
        <w:rPr>
          <w:b/>
          <w:bCs/>
          <w:noProof/>
          <w:sz w:val="60"/>
          <w:szCs w:val="60"/>
        </w:rPr>
        <w:drawing>
          <wp:inline distT="0" distB="0" distL="0" distR="0" wp14:anchorId="7B458704" wp14:editId="453C6AEE">
            <wp:extent cx="575945" cy="669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0" cy="669600"/>
                    </a:xfrm>
                    <a:prstGeom prst="rect">
                      <a:avLst/>
                    </a:prstGeom>
                  </pic:spPr>
                </pic:pic>
              </a:graphicData>
            </a:graphic>
          </wp:inline>
        </w:drawing>
      </w:r>
    </w:p>
    <w:p w14:paraId="6EC60C36" w14:textId="77777777" w:rsidR="004054D9" w:rsidRDefault="00000000">
      <w:pPr>
        <w:jc w:val="center"/>
        <w:rPr>
          <w:b/>
          <w:bCs/>
          <w:sz w:val="60"/>
          <w:szCs w:val="60"/>
        </w:rPr>
      </w:pPr>
      <w:r>
        <w:rPr>
          <w:b/>
          <w:bCs/>
          <w:sz w:val="60"/>
          <w:szCs w:val="60"/>
        </w:rPr>
        <w:t>BÀI TẬP LỚN</w:t>
      </w:r>
    </w:p>
    <w:p w14:paraId="3ECF788A" w14:textId="5E6BAD2D" w:rsidR="004054D9" w:rsidRDefault="00000000">
      <w:pPr>
        <w:spacing w:before="1400" w:after="1600"/>
        <w:jc w:val="center"/>
        <w:rPr>
          <w:b/>
          <w:bCs/>
          <w:sz w:val="44"/>
          <w:szCs w:val="44"/>
        </w:rPr>
      </w:pPr>
      <w:r>
        <w:rPr>
          <w:b/>
          <w:bCs/>
          <w:sz w:val="44"/>
          <w:szCs w:val="44"/>
        </w:rPr>
        <w:t xml:space="preserve">XÂY DỰNG </w:t>
      </w:r>
      <w:r>
        <w:rPr>
          <w:b/>
          <w:bCs/>
          <w:sz w:val="44"/>
          <w:szCs w:val="44"/>
        </w:rPr>
        <w:br/>
      </w:r>
      <w:r w:rsidR="00E351C2" w:rsidRPr="00E351C2">
        <w:rPr>
          <w:b/>
          <w:bCs/>
          <w:sz w:val="44"/>
          <w:szCs w:val="44"/>
        </w:rPr>
        <w:t>ỨNG DỤNG QUẢN LÝ QUÁN CAFÉ TLU</w:t>
      </w:r>
    </w:p>
    <w:p w14:paraId="214EF995" w14:textId="672824B7" w:rsidR="00FB3492" w:rsidRDefault="00000000">
      <w:pPr>
        <w:tabs>
          <w:tab w:val="left" w:pos="1985"/>
          <w:tab w:val="left" w:pos="5529"/>
        </w:tabs>
        <w:jc w:val="left"/>
        <w:rPr>
          <w:b/>
          <w:bCs/>
        </w:rPr>
      </w:pPr>
      <w:r>
        <w:rPr>
          <w:b/>
          <w:bCs/>
        </w:rPr>
        <w:tab/>
        <w:t xml:space="preserve">GIÁO VIÊN HƯỚNG DẪN: </w:t>
      </w:r>
      <w:r>
        <w:rPr>
          <w:b/>
          <w:bCs/>
        </w:rPr>
        <w:tab/>
      </w:r>
      <w:r w:rsidR="00E351C2">
        <w:rPr>
          <w:b/>
          <w:bCs/>
        </w:rPr>
        <w:t>Phan Thanh Toàn</w:t>
      </w:r>
    </w:p>
    <w:p w14:paraId="351D2408" w14:textId="65E890A2" w:rsidR="00FB3492" w:rsidRDefault="00FB3492">
      <w:pPr>
        <w:tabs>
          <w:tab w:val="left" w:pos="1985"/>
          <w:tab w:val="left" w:pos="5529"/>
        </w:tabs>
        <w:jc w:val="left"/>
        <w:rPr>
          <w:b/>
          <w:bCs/>
        </w:rPr>
      </w:pPr>
      <w:r>
        <w:rPr>
          <w:b/>
          <w:bCs/>
        </w:rPr>
        <w:tab/>
        <w:t xml:space="preserve">MÔN HỌC: </w:t>
      </w:r>
      <w:r>
        <w:rPr>
          <w:b/>
          <w:bCs/>
        </w:rPr>
        <w:tab/>
      </w:r>
      <w:r w:rsidR="00E351C2" w:rsidRPr="00E351C2">
        <w:rPr>
          <w:b/>
          <w:bCs/>
        </w:rPr>
        <w:t>Phát triển ứng dụng với Python</w:t>
      </w:r>
    </w:p>
    <w:p w14:paraId="7640559B" w14:textId="3A2E281D" w:rsidR="004054D9" w:rsidRDefault="00000000">
      <w:pPr>
        <w:tabs>
          <w:tab w:val="left" w:pos="1985"/>
          <w:tab w:val="left" w:pos="5529"/>
        </w:tabs>
        <w:jc w:val="left"/>
        <w:rPr>
          <w:b/>
          <w:bCs/>
        </w:rPr>
      </w:pPr>
      <w:r>
        <w:rPr>
          <w:b/>
          <w:bCs/>
        </w:rPr>
        <w:tab/>
        <w:t xml:space="preserve">SINH VIÊN THỰC HIỆN: </w:t>
      </w:r>
      <w:r>
        <w:rPr>
          <w:b/>
          <w:bCs/>
        </w:rPr>
        <w:tab/>
        <w:t>A4</w:t>
      </w:r>
      <w:r w:rsidR="00E351C2">
        <w:rPr>
          <w:b/>
          <w:bCs/>
        </w:rPr>
        <w:t>8496</w:t>
      </w:r>
      <w:r>
        <w:rPr>
          <w:b/>
          <w:bCs/>
          <w:lang w:val="vi-VN"/>
        </w:rPr>
        <w:t xml:space="preserve"> –</w:t>
      </w:r>
      <w:r>
        <w:rPr>
          <w:b/>
          <w:bCs/>
        </w:rPr>
        <w:t xml:space="preserve"> Nguyễn </w:t>
      </w:r>
      <w:r w:rsidR="00E351C2">
        <w:rPr>
          <w:b/>
          <w:bCs/>
        </w:rPr>
        <w:t>Đức Duy</w:t>
      </w:r>
      <w:r>
        <w:rPr>
          <w:b/>
          <w:bCs/>
          <w:lang w:val="vi-VN"/>
        </w:rPr>
        <w:t xml:space="preserve"> </w:t>
      </w:r>
    </w:p>
    <w:p w14:paraId="1AB8FBDF" w14:textId="7A49C314" w:rsidR="004054D9" w:rsidRDefault="00000000" w:rsidP="00E351C2">
      <w:pPr>
        <w:tabs>
          <w:tab w:val="left" w:pos="1985"/>
          <w:tab w:val="left" w:pos="5529"/>
        </w:tabs>
        <w:jc w:val="left"/>
        <w:rPr>
          <w:b/>
          <w:bCs/>
        </w:rPr>
      </w:pPr>
      <w:r>
        <w:rPr>
          <w:b/>
          <w:bCs/>
          <w:lang w:val="vi-VN"/>
        </w:rPr>
        <w:tab/>
      </w:r>
      <w:r>
        <w:rPr>
          <w:b/>
          <w:bCs/>
          <w:lang w:val="vi-VN"/>
        </w:rPr>
        <w:tab/>
      </w:r>
    </w:p>
    <w:p w14:paraId="45A36C22" w14:textId="77777777" w:rsidR="004054D9" w:rsidRDefault="00000000">
      <w:pPr>
        <w:tabs>
          <w:tab w:val="left" w:pos="1985"/>
          <w:tab w:val="left" w:pos="5529"/>
        </w:tabs>
        <w:jc w:val="left"/>
        <w:rPr>
          <w:b/>
          <w:bCs/>
          <w:lang w:val="vi-VN"/>
        </w:rPr>
      </w:pPr>
      <w:r>
        <w:rPr>
          <w:b/>
          <w:bCs/>
          <w:lang w:val="vi-VN"/>
        </w:rPr>
        <w:tab/>
      </w:r>
      <w:r>
        <w:rPr>
          <w:b/>
          <w:bCs/>
          <w:lang w:val="vi-VN"/>
        </w:rPr>
        <w:tab/>
      </w:r>
    </w:p>
    <w:p w14:paraId="29783130" w14:textId="77777777" w:rsidR="004054D9" w:rsidRDefault="00000000" w:rsidP="007A27D1">
      <w:pPr>
        <w:spacing w:before="2520" w:after="0"/>
        <w:jc w:val="center"/>
        <w:rPr>
          <w:b/>
          <w:bCs/>
        </w:rPr>
      </w:pPr>
      <w:r>
        <w:rPr>
          <w:b/>
          <w:bCs/>
        </w:rPr>
        <w:t>HÀ NỘI – 2025</w:t>
      </w:r>
    </w:p>
    <w:p w14:paraId="00BF306F" w14:textId="77777777" w:rsidR="004054D9" w:rsidRDefault="004054D9" w:rsidP="00E351C2">
      <w:bookmarkStart w:id="0" w:name="_Toc10182"/>
    </w:p>
    <w:p w14:paraId="70DE81D6" w14:textId="77777777" w:rsidR="00E351C2" w:rsidRDefault="00E351C2" w:rsidP="00E351C2">
      <w:pPr>
        <w:spacing w:before="60" w:after="60"/>
        <w:jc w:val="center"/>
        <w:rPr>
          <w:b/>
          <w:bCs/>
          <w:sz w:val="36"/>
          <w:szCs w:val="32"/>
        </w:rPr>
      </w:pPr>
      <w:r w:rsidRPr="00E351C2">
        <w:rPr>
          <w:b/>
          <w:bCs/>
          <w:sz w:val="36"/>
          <w:szCs w:val="32"/>
        </w:rPr>
        <w:t>LỜI NÓI ĐẦU</w:t>
      </w:r>
    </w:p>
    <w:p w14:paraId="4E6B2735" w14:textId="77777777" w:rsidR="00E351C2" w:rsidRDefault="00E351C2" w:rsidP="00E351C2">
      <w:pPr>
        <w:spacing w:before="60" w:after="60"/>
        <w:jc w:val="center"/>
        <w:rPr>
          <w:b/>
          <w:bCs/>
          <w:sz w:val="36"/>
          <w:szCs w:val="32"/>
        </w:rPr>
      </w:pPr>
    </w:p>
    <w:p w14:paraId="78888361" w14:textId="75E7954F" w:rsidR="00E351C2" w:rsidRPr="00E351C2" w:rsidRDefault="00E351C2" w:rsidP="00E351C2">
      <w:pPr>
        <w:pStyle w:val="DoanVB"/>
      </w:pPr>
      <w:r w:rsidRPr="00E351C2">
        <w:t>Ngày nay, với sự phát triển mạnh mẽ và không ngừng của Khoa học Công nghệ, đặc biệt là lĩnh vực Công nghệ Thông tin, việc ứng dụng các phần mềm vào công tác quản lý và vận hành đang trở thành xu hướng tất yếu của mọi ngành nghề. Trong lĩnh vực kinh doanh dịch vụ ăn uống (F&amp;B) nói chung và mô hình kinh doanh quán café nói riêng, khối lượng công việc hàng ngày như: gọi món, thanh toán, quản lý thực đơn và thống kê doanh thu đòi hỏi sự chính xác, nhanh chóng và tính chuyên nghiệp cao.</w:t>
      </w:r>
    </w:p>
    <w:p w14:paraId="3001C757" w14:textId="5057ED56" w:rsidR="00E351C2" w:rsidRPr="00E351C2" w:rsidRDefault="00E351C2" w:rsidP="00E351C2">
      <w:pPr>
        <w:pStyle w:val="DoanVB"/>
      </w:pPr>
      <w:r w:rsidRPr="00E351C2">
        <w:t>Tuy nhiên, trên thực tế vẫn còn nhiều cửa hàng quy mô vừa và nhỏ đang sử dụng các phương pháp quản lý thủ công qua sổ sách hoặc các công cụ bảng tính đơn giản. Điều này không chỉ gây mất nhiều thời gian, dễ xảy ra sai sót trong quá trình tính toán, thất thoát doanh thu mà còn làm giảm chất lượng trải nghiệm dịch vụ của khách hàng trong những khung giờ cao điểm.</w:t>
      </w:r>
    </w:p>
    <w:p w14:paraId="40D33346" w14:textId="2D3931AA" w:rsidR="00E351C2" w:rsidRPr="00E351C2" w:rsidRDefault="00E351C2" w:rsidP="00E351C2">
      <w:pPr>
        <w:pStyle w:val="DoanVB"/>
      </w:pPr>
      <w:r w:rsidRPr="00E351C2">
        <w:t>Nhận thức được những vấn đề thực tiễn đó, cùng với niềm đam mê lập trình và những kiến thức đã tích lũy được trong quá trình học tập tại trường, em đã quyết định lựa chọn nghiên cứu và thực hiện đề tài: "Xây dựng Ứng dụng Quản lý quán Café TLU".</w:t>
      </w:r>
    </w:p>
    <w:p w14:paraId="48F2EEDE" w14:textId="18822968" w:rsidR="00E351C2" w:rsidRPr="00E351C2" w:rsidRDefault="00E351C2" w:rsidP="00E351C2">
      <w:pPr>
        <w:pStyle w:val="DoanVB"/>
      </w:pPr>
      <w:r w:rsidRPr="00E351C2">
        <w:t>Mục tiêu chính của đồ án là phát triển một hệ thống phần mềm ứng dụng Desktop hoàn chỉnh, trực quan và dễ sử dụng nhằm hỗ trợ tối đa cho các công việc quản lý nghiệp vụ của một quán café. Ứng dụng được xây dựng bằng ngôn ngữ lập trình Python kết hợp với thư viện thiết kế giao diện Tkinter (Ttkbootstrap) mang lại trải nghiệm người dùng hiện đại, cùng hệ quản trị cơ sở dữ liệu mạnh mẽ SQL Server. Hệ thống cung cấp đầy đủ các tính năng thiết yếu xuyên suốt như: phân quyền người dùng, quản lý danh mục và thực đơn đồ uống, màn hình bán hàng (POS) tích hợp xuất hóa đơn, cho đến hệ thống báo cáo và thống kê doanh thu chi tiết.</w:t>
      </w:r>
    </w:p>
    <w:p w14:paraId="2AC29829" w14:textId="730618C9" w:rsidR="00E351C2" w:rsidRPr="00E351C2" w:rsidRDefault="00E351C2" w:rsidP="00E351C2">
      <w:pPr>
        <w:pStyle w:val="DoanVB"/>
      </w:pPr>
      <w:r w:rsidRPr="00E351C2">
        <w:t xml:space="preserve">Để có thể hoàn thành được đồ án này, em xin gửi lời cảm ơn chân thành và sâu sắc nhất đến </w:t>
      </w:r>
      <w:r>
        <w:t>thầy Phan Thanh Toàn</w:t>
      </w:r>
      <w:r w:rsidRPr="00E351C2">
        <w:t xml:space="preserve"> </w:t>
      </w:r>
      <w:r w:rsidR="0018653D">
        <w:t>k</w:t>
      </w:r>
      <w:r w:rsidRPr="00E351C2">
        <w:t>hoa Công nghệ Thông tin – Trường Đại học Thăng Long đã tận tình giảng dạy, truyền đạt những nền tảng kiến thức chuyên môn quý báu trong suốt thời gian qua.</w:t>
      </w:r>
    </w:p>
    <w:p w14:paraId="06543637" w14:textId="77777777" w:rsidR="00E351C2" w:rsidRPr="00E351C2" w:rsidRDefault="00E351C2" w:rsidP="00E351C2">
      <w:pPr>
        <w:pStyle w:val="DoanVB"/>
      </w:pPr>
    </w:p>
    <w:p w14:paraId="5434BEAC" w14:textId="539FD0AB" w:rsidR="00E351C2" w:rsidRPr="00E351C2" w:rsidRDefault="00E351C2" w:rsidP="00E351C2">
      <w:pPr>
        <w:pStyle w:val="DoanVB"/>
      </w:pPr>
      <w:r w:rsidRPr="00E351C2">
        <w:lastRenderedPageBreak/>
        <w:t>Mặc dù đã nỗ lực hết sức để hoàn thiện sản phẩm cũng như tài liệu báo cáo, nhưng do thời gian nghiên cứu và giới hạn về mặt kinh nghiệm thực tiễn, đồ án chắc chắn không thể tránh khỏi những thiếu sót. Em rất mong sẽ nhận được sự cảm thông, những lời nhận xét, góp ý và đánh giá từ Thầy</w:t>
      </w:r>
      <w:r>
        <w:t xml:space="preserve"> </w:t>
      </w:r>
      <w:r w:rsidRPr="00E351C2">
        <w:t>để ứng dụng ngày càng được hoàn thiện hơn, mở ra các hướng phát triển tích hợp sâu hơn trong tương lai.</w:t>
      </w:r>
    </w:p>
    <w:p w14:paraId="49917253" w14:textId="77777777" w:rsidR="00E351C2" w:rsidRDefault="00E351C2" w:rsidP="00E351C2">
      <w:pPr>
        <w:pStyle w:val="DoanVB"/>
      </w:pPr>
      <w:r w:rsidRPr="00E351C2">
        <w:t>Em xin chân thành cảm ơn!</w:t>
      </w:r>
    </w:p>
    <w:p w14:paraId="3FA93A3C" w14:textId="77777777" w:rsidR="007A27D1" w:rsidRDefault="007A27D1" w:rsidP="00E351C2">
      <w:pPr>
        <w:pStyle w:val="DoanVB"/>
      </w:pPr>
    </w:p>
    <w:p w14:paraId="5E578C64" w14:textId="77777777" w:rsidR="007A27D1" w:rsidRDefault="007A27D1" w:rsidP="00E351C2">
      <w:pPr>
        <w:pStyle w:val="DoanVB"/>
      </w:pPr>
    </w:p>
    <w:p w14:paraId="41FB2B8A" w14:textId="77777777" w:rsidR="007A27D1" w:rsidRDefault="007A27D1" w:rsidP="00E351C2">
      <w:pPr>
        <w:pStyle w:val="DoanVB"/>
      </w:pPr>
    </w:p>
    <w:p w14:paraId="4216135D" w14:textId="77777777" w:rsidR="007A27D1" w:rsidRDefault="007A27D1" w:rsidP="00E351C2">
      <w:pPr>
        <w:pStyle w:val="DoanVB"/>
      </w:pPr>
    </w:p>
    <w:p w14:paraId="4831B165" w14:textId="77777777" w:rsidR="007A27D1" w:rsidRDefault="007A27D1" w:rsidP="00E351C2">
      <w:pPr>
        <w:pStyle w:val="DoanVB"/>
      </w:pPr>
    </w:p>
    <w:p w14:paraId="08FA5CDE" w14:textId="77777777" w:rsidR="007A27D1" w:rsidRDefault="007A27D1" w:rsidP="00E351C2">
      <w:pPr>
        <w:pStyle w:val="DoanVB"/>
      </w:pPr>
    </w:p>
    <w:p w14:paraId="53DC53C1" w14:textId="77777777" w:rsidR="007A27D1" w:rsidRDefault="007A27D1" w:rsidP="00E351C2">
      <w:pPr>
        <w:pStyle w:val="DoanVB"/>
      </w:pPr>
    </w:p>
    <w:p w14:paraId="1B0B3C60" w14:textId="77777777" w:rsidR="007A27D1" w:rsidRDefault="007A27D1" w:rsidP="00E351C2">
      <w:pPr>
        <w:pStyle w:val="DoanVB"/>
      </w:pPr>
    </w:p>
    <w:p w14:paraId="467E2F68" w14:textId="77777777" w:rsidR="007A27D1" w:rsidRDefault="007A27D1" w:rsidP="00E351C2">
      <w:pPr>
        <w:pStyle w:val="DoanVB"/>
      </w:pPr>
    </w:p>
    <w:p w14:paraId="41316E7E" w14:textId="77777777" w:rsidR="007A27D1" w:rsidRDefault="007A27D1" w:rsidP="00E351C2">
      <w:pPr>
        <w:pStyle w:val="DoanVB"/>
      </w:pPr>
    </w:p>
    <w:p w14:paraId="6AF9EB23" w14:textId="77777777" w:rsidR="007A27D1" w:rsidRDefault="007A27D1" w:rsidP="00E351C2">
      <w:pPr>
        <w:pStyle w:val="DoanVB"/>
      </w:pPr>
    </w:p>
    <w:p w14:paraId="78DD3339" w14:textId="77777777" w:rsidR="007A27D1" w:rsidRDefault="007A27D1" w:rsidP="00E351C2">
      <w:pPr>
        <w:pStyle w:val="DoanVB"/>
      </w:pPr>
    </w:p>
    <w:p w14:paraId="63ED1F52" w14:textId="77777777" w:rsidR="007A27D1" w:rsidRDefault="007A27D1" w:rsidP="00E351C2">
      <w:pPr>
        <w:pStyle w:val="DoanVB"/>
      </w:pPr>
    </w:p>
    <w:p w14:paraId="57717EAA" w14:textId="77777777" w:rsidR="007A27D1" w:rsidRDefault="007A27D1" w:rsidP="00E351C2">
      <w:pPr>
        <w:pStyle w:val="DoanVB"/>
      </w:pPr>
    </w:p>
    <w:p w14:paraId="1D782943" w14:textId="77777777" w:rsidR="007A27D1" w:rsidRDefault="007A27D1" w:rsidP="00E351C2">
      <w:pPr>
        <w:pStyle w:val="DoanVB"/>
      </w:pPr>
    </w:p>
    <w:p w14:paraId="4807E4D3" w14:textId="77777777" w:rsidR="007A27D1" w:rsidRDefault="007A27D1" w:rsidP="00E351C2">
      <w:pPr>
        <w:pStyle w:val="DoanVB"/>
      </w:pPr>
    </w:p>
    <w:p w14:paraId="10A33AB3" w14:textId="77777777" w:rsidR="007A27D1" w:rsidRDefault="007A27D1" w:rsidP="00E351C2">
      <w:pPr>
        <w:pStyle w:val="DoanVB"/>
      </w:pPr>
    </w:p>
    <w:p w14:paraId="3048C84B" w14:textId="77777777" w:rsidR="007A27D1" w:rsidRDefault="007A27D1" w:rsidP="00E351C2">
      <w:pPr>
        <w:pStyle w:val="DoanVB"/>
      </w:pPr>
    </w:p>
    <w:p w14:paraId="6038E0FE" w14:textId="77777777" w:rsidR="007A27D1" w:rsidRDefault="007A27D1" w:rsidP="00E351C2">
      <w:pPr>
        <w:pStyle w:val="DoanVB"/>
      </w:pPr>
    </w:p>
    <w:p w14:paraId="15A710CE" w14:textId="77777777" w:rsidR="0018653D" w:rsidRDefault="0018653D" w:rsidP="00E351C2">
      <w:pPr>
        <w:pStyle w:val="DoanVB"/>
      </w:pPr>
    </w:p>
    <w:p w14:paraId="3A2DD457" w14:textId="17B923D0" w:rsidR="007A27D1" w:rsidRPr="007A27D1" w:rsidRDefault="007A27D1" w:rsidP="00900E4A">
      <w:pPr>
        <w:pStyle w:val="DoanVB"/>
        <w:spacing w:before="60" w:after="60"/>
        <w:jc w:val="center"/>
        <w:rPr>
          <w:b/>
          <w:bCs/>
          <w:sz w:val="36"/>
          <w:szCs w:val="36"/>
        </w:rPr>
      </w:pPr>
      <w:r w:rsidRPr="007A27D1">
        <w:rPr>
          <w:b/>
          <w:bCs/>
          <w:sz w:val="36"/>
          <w:szCs w:val="36"/>
        </w:rPr>
        <w:lastRenderedPageBreak/>
        <w:t>MỤC LỤC</w:t>
      </w:r>
    </w:p>
    <w:p w14:paraId="13699FD9" w14:textId="6ABC925C" w:rsidR="007A27D1" w:rsidRDefault="007A27D1">
      <w:pPr>
        <w:pStyle w:val="TOC1"/>
        <w:tabs>
          <w:tab w:val="left" w:pos="1760"/>
          <w:tab w:val="right" w:leader="dot" w:pos="9345"/>
        </w:tabs>
        <w:rPr>
          <w:rFonts w:asciiTheme="minorHAnsi" w:eastAsiaTheme="minorEastAsia" w:hAnsiTheme="minorHAnsi"/>
          <w:b w:val="0"/>
          <w:caps w:val="0"/>
          <w:noProof/>
          <w:kern w:val="2"/>
          <w:sz w:val="22"/>
          <w14:ligatures w14:val="standardContextual"/>
        </w:rPr>
      </w:pPr>
      <w:r>
        <w:fldChar w:fldCharType="begin"/>
      </w:r>
      <w:r>
        <w:instrText xml:space="preserve"> TOC \o "1-3" \h \z \u </w:instrText>
      </w:r>
      <w:r>
        <w:fldChar w:fldCharType="separate"/>
      </w:r>
      <w:hyperlink w:anchor="_Toc231510844" w:history="1">
        <w:r w:rsidRPr="005C3773">
          <w:rPr>
            <w:rStyle w:val="Hyperlink"/>
            <w:noProof/>
          </w:rPr>
          <w:t>CHƯƠNG 1.</w:t>
        </w:r>
        <w:r>
          <w:rPr>
            <w:rFonts w:asciiTheme="minorHAnsi" w:eastAsiaTheme="minorEastAsia" w:hAnsiTheme="minorHAnsi"/>
            <w:b w:val="0"/>
            <w:caps w:val="0"/>
            <w:noProof/>
            <w:kern w:val="2"/>
            <w:sz w:val="22"/>
            <w14:ligatures w14:val="standardContextual"/>
          </w:rPr>
          <w:tab/>
        </w:r>
        <w:r w:rsidRPr="005C3773">
          <w:rPr>
            <w:rStyle w:val="Hyperlink"/>
            <w:noProof/>
          </w:rPr>
          <w:t>TỔNG QUAN ĐỀ TÀI VÀ CÔNG NGHỆ ÁP DỤNG</w:t>
        </w:r>
        <w:r>
          <w:rPr>
            <w:noProof/>
            <w:webHidden/>
          </w:rPr>
          <w:tab/>
        </w:r>
        <w:r>
          <w:rPr>
            <w:noProof/>
            <w:webHidden/>
          </w:rPr>
          <w:fldChar w:fldCharType="begin"/>
        </w:r>
        <w:r>
          <w:rPr>
            <w:noProof/>
            <w:webHidden/>
          </w:rPr>
          <w:instrText xml:space="preserve"> PAGEREF _Toc231510844 \h </w:instrText>
        </w:r>
        <w:r>
          <w:rPr>
            <w:noProof/>
            <w:webHidden/>
          </w:rPr>
        </w:r>
        <w:r>
          <w:rPr>
            <w:noProof/>
            <w:webHidden/>
          </w:rPr>
          <w:fldChar w:fldCharType="separate"/>
        </w:r>
        <w:r w:rsidR="0018653D">
          <w:rPr>
            <w:noProof/>
            <w:webHidden/>
          </w:rPr>
          <w:t>1</w:t>
        </w:r>
        <w:r>
          <w:rPr>
            <w:noProof/>
            <w:webHidden/>
          </w:rPr>
          <w:fldChar w:fldCharType="end"/>
        </w:r>
      </w:hyperlink>
    </w:p>
    <w:p w14:paraId="5625FAB5" w14:textId="6FD8F1E8" w:rsidR="007A27D1" w:rsidRDefault="00000000">
      <w:pPr>
        <w:pStyle w:val="TOC2"/>
        <w:tabs>
          <w:tab w:val="left" w:pos="1276"/>
          <w:tab w:val="right" w:leader="dot" w:pos="9345"/>
        </w:tabs>
        <w:rPr>
          <w:rFonts w:asciiTheme="minorHAnsi" w:eastAsiaTheme="minorEastAsia" w:hAnsiTheme="minorHAnsi"/>
          <w:b w:val="0"/>
          <w:noProof/>
          <w:kern w:val="2"/>
          <w:sz w:val="22"/>
          <w14:ligatures w14:val="standardContextual"/>
        </w:rPr>
      </w:pPr>
      <w:hyperlink w:anchor="_Toc231510845" w:history="1">
        <w:r w:rsidR="007A27D1" w:rsidRPr="005C3773">
          <w:rPr>
            <w:rStyle w:val="Hyperlink"/>
            <w:noProof/>
          </w:rPr>
          <w:t>1.1.</w:t>
        </w:r>
        <w:r w:rsidR="007A27D1">
          <w:rPr>
            <w:rFonts w:asciiTheme="minorHAnsi" w:eastAsiaTheme="minorEastAsia" w:hAnsiTheme="minorHAnsi"/>
            <w:b w:val="0"/>
            <w:noProof/>
            <w:kern w:val="2"/>
            <w:sz w:val="22"/>
            <w14:ligatures w14:val="standardContextual"/>
          </w:rPr>
          <w:tab/>
        </w:r>
        <w:r w:rsidR="007A27D1" w:rsidRPr="005C3773">
          <w:rPr>
            <w:rStyle w:val="Hyperlink"/>
            <w:noProof/>
          </w:rPr>
          <w:t>Đặt vấn đề và mục tiêu của đồ án</w:t>
        </w:r>
        <w:r w:rsidR="007A27D1">
          <w:rPr>
            <w:noProof/>
            <w:webHidden/>
          </w:rPr>
          <w:tab/>
        </w:r>
        <w:r w:rsidR="007A27D1">
          <w:rPr>
            <w:noProof/>
            <w:webHidden/>
          </w:rPr>
          <w:fldChar w:fldCharType="begin"/>
        </w:r>
        <w:r w:rsidR="007A27D1">
          <w:rPr>
            <w:noProof/>
            <w:webHidden/>
          </w:rPr>
          <w:instrText xml:space="preserve"> PAGEREF _Toc231510845 \h </w:instrText>
        </w:r>
        <w:r w:rsidR="007A27D1">
          <w:rPr>
            <w:noProof/>
            <w:webHidden/>
          </w:rPr>
        </w:r>
        <w:r w:rsidR="007A27D1">
          <w:rPr>
            <w:noProof/>
            <w:webHidden/>
          </w:rPr>
          <w:fldChar w:fldCharType="separate"/>
        </w:r>
        <w:r w:rsidR="0018653D">
          <w:rPr>
            <w:noProof/>
            <w:webHidden/>
          </w:rPr>
          <w:t>1</w:t>
        </w:r>
        <w:r w:rsidR="007A27D1">
          <w:rPr>
            <w:noProof/>
            <w:webHidden/>
          </w:rPr>
          <w:fldChar w:fldCharType="end"/>
        </w:r>
      </w:hyperlink>
    </w:p>
    <w:p w14:paraId="0A0FE3E9" w14:textId="5B2D46BA" w:rsidR="007A27D1" w:rsidRDefault="00000000">
      <w:pPr>
        <w:pStyle w:val="TOC3"/>
        <w:tabs>
          <w:tab w:val="left" w:pos="1540"/>
          <w:tab w:val="right" w:leader="dot" w:pos="9345"/>
        </w:tabs>
        <w:rPr>
          <w:rFonts w:asciiTheme="minorHAnsi" w:eastAsiaTheme="minorEastAsia" w:hAnsiTheme="minorHAnsi"/>
          <w:i w:val="0"/>
          <w:noProof/>
          <w:kern w:val="2"/>
          <w:sz w:val="22"/>
          <w14:ligatures w14:val="standardContextual"/>
        </w:rPr>
      </w:pPr>
      <w:hyperlink w:anchor="_Toc231510846" w:history="1">
        <w:r w:rsidR="007A27D1" w:rsidRPr="005C3773">
          <w:rPr>
            <w:rStyle w:val="Hyperlink"/>
            <w:noProof/>
          </w:rPr>
          <w:t>1.1.1.</w:t>
        </w:r>
        <w:r w:rsidR="007A27D1">
          <w:rPr>
            <w:rFonts w:asciiTheme="minorHAnsi" w:eastAsiaTheme="minorEastAsia" w:hAnsiTheme="minorHAnsi"/>
            <w:i w:val="0"/>
            <w:noProof/>
            <w:kern w:val="2"/>
            <w:sz w:val="22"/>
            <w14:ligatures w14:val="standardContextual"/>
          </w:rPr>
          <w:tab/>
        </w:r>
        <w:r w:rsidR="007A27D1" w:rsidRPr="005C3773">
          <w:rPr>
            <w:rStyle w:val="Hyperlink"/>
            <w:noProof/>
          </w:rPr>
          <w:t>Thực trạng quản lý quán café</w:t>
        </w:r>
        <w:r w:rsidR="007A27D1">
          <w:rPr>
            <w:noProof/>
            <w:webHidden/>
          </w:rPr>
          <w:tab/>
        </w:r>
        <w:r w:rsidR="007A27D1">
          <w:rPr>
            <w:noProof/>
            <w:webHidden/>
          </w:rPr>
          <w:fldChar w:fldCharType="begin"/>
        </w:r>
        <w:r w:rsidR="007A27D1">
          <w:rPr>
            <w:noProof/>
            <w:webHidden/>
          </w:rPr>
          <w:instrText xml:space="preserve"> PAGEREF _Toc231510846 \h </w:instrText>
        </w:r>
        <w:r w:rsidR="007A27D1">
          <w:rPr>
            <w:noProof/>
            <w:webHidden/>
          </w:rPr>
        </w:r>
        <w:r w:rsidR="007A27D1">
          <w:rPr>
            <w:noProof/>
            <w:webHidden/>
          </w:rPr>
          <w:fldChar w:fldCharType="separate"/>
        </w:r>
        <w:r w:rsidR="0018653D">
          <w:rPr>
            <w:noProof/>
            <w:webHidden/>
          </w:rPr>
          <w:t>1</w:t>
        </w:r>
        <w:r w:rsidR="007A27D1">
          <w:rPr>
            <w:noProof/>
            <w:webHidden/>
          </w:rPr>
          <w:fldChar w:fldCharType="end"/>
        </w:r>
      </w:hyperlink>
    </w:p>
    <w:p w14:paraId="1EA71DE4" w14:textId="46158516" w:rsidR="007A27D1" w:rsidRDefault="00000000">
      <w:pPr>
        <w:pStyle w:val="TOC3"/>
        <w:tabs>
          <w:tab w:val="left" w:pos="1540"/>
          <w:tab w:val="right" w:leader="dot" w:pos="9345"/>
        </w:tabs>
        <w:rPr>
          <w:rFonts w:asciiTheme="minorHAnsi" w:eastAsiaTheme="minorEastAsia" w:hAnsiTheme="minorHAnsi"/>
          <w:i w:val="0"/>
          <w:noProof/>
          <w:kern w:val="2"/>
          <w:sz w:val="22"/>
          <w14:ligatures w14:val="standardContextual"/>
        </w:rPr>
      </w:pPr>
      <w:hyperlink w:anchor="_Toc231510847" w:history="1">
        <w:r w:rsidR="007A27D1" w:rsidRPr="005C3773">
          <w:rPr>
            <w:rStyle w:val="Hyperlink"/>
            <w:noProof/>
          </w:rPr>
          <w:t>1.1.2.</w:t>
        </w:r>
        <w:r w:rsidR="007A27D1">
          <w:rPr>
            <w:rFonts w:asciiTheme="minorHAnsi" w:eastAsiaTheme="minorEastAsia" w:hAnsiTheme="minorHAnsi"/>
            <w:i w:val="0"/>
            <w:noProof/>
            <w:kern w:val="2"/>
            <w:sz w:val="22"/>
            <w14:ligatures w14:val="standardContextual"/>
          </w:rPr>
          <w:tab/>
        </w:r>
        <w:r w:rsidR="007A27D1" w:rsidRPr="005C3773">
          <w:rPr>
            <w:rStyle w:val="Hyperlink"/>
            <w:noProof/>
          </w:rPr>
          <w:t>Mục tiêu xây dựng ứng dụng</w:t>
        </w:r>
        <w:r w:rsidR="007A27D1">
          <w:rPr>
            <w:noProof/>
            <w:webHidden/>
          </w:rPr>
          <w:tab/>
        </w:r>
        <w:r w:rsidR="007A27D1">
          <w:rPr>
            <w:noProof/>
            <w:webHidden/>
          </w:rPr>
          <w:fldChar w:fldCharType="begin"/>
        </w:r>
        <w:r w:rsidR="007A27D1">
          <w:rPr>
            <w:noProof/>
            <w:webHidden/>
          </w:rPr>
          <w:instrText xml:space="preserve"> PAGEREF _Toc231510847 \h </w:instrText>
        </w:r>
        <w:r w:rsidR="007A27D1">
          <w:rPr>
            <w:noProof/>
            <w:webHidden/>
          </w:rPr>
        </w:r>
        <w:r w:rsidR="007A27D1">
          <w:rPr>
            <w:noProof/>
            <w:webHidden/>
          </w:rPr>
          <w:fldChar w:fldCharType="separate"/>
        </w:r>
        <w:r w:rsidR="0018653D">
          <w:rPr>
            <w:noProof/>
            <w:webHidden/>
          </w:rPr>
          <w:t>2</w:t>
        </w:r>
        <w:r w:rsidR="007A27D1">
          <w:rPr>
            <w:noProof/>
            <w:webHidden/>
          </w:rPr>
          <w:fldChar w:fldCharType="end"/>
        </w:r>
      </w:hyperlink>
    </w:p>
    <w:p w14:paraId="0C3268CE" w14:textId="7AC1197F" w:rsidR="007A27D1" w:rsidRDefault="00000000">
      <w:pPr>
        <w:pStyle w:val="TOC2"/>
        <w:tabs>
          <w:tab w:val="left" w:pos="1276"/>
          <w:tab w:val="right" w:leader="dot" w:pos="9345"/>
        </w:tabs>
        <w:rPr>
          <w:rFonts w:asciiTheme="minorHAnsi" w:eastAsiaTheme="minorEastAsia" w:hAnsiTheme="minorHAnsi"/>
          <w:b w:val="0"/>
          <w:noProof/>
          <w:kern w:val="2"/>
          <w:sz w:val="22"/>
          <w14:ligatures w14:val="standardContextual"/>
        </w:rPr>
      </w:pPr>
      <w:hyperlink w:anchor="_Toc231510848" w:history="1">
        <w:r w:rsidR="007A27D1" w:rsidRPr="005C3773">
          <w:rPr>
            <w:rStyle w:val="Hyperlink"/>
            <w:noProof/>
          </w:rPr>
          <w:t>1.2.</w:t>
        </w:r>
        <w:r w:rsidR="007A27D1">
          <w:rPr>
            <w:rFonts w:asciiTheme="minorHAnsi" w:eastAsiaTheme="minorEastAsia" w:hAnsiTheme="minorHAnsi"/>
            <w:b w:val="0"/>
            <w:noProof/>
            <w:kern w:val="2"/>
            <w:sz w:val="22"/>
            <w14:ligatures w14:val="standardContextual"/>
          </w:rPr>
          <w:tab/>
        </w:r>
        <w:r w:rsidR="007A27D1" w:rsidRPr="005C3773">
          <w:rPr>
            <w:rStyle w:val="Hyperlink"/>
            <w:noProof/>
          </w:rPr>
          <w:t>Công nghệ và Công cụ phát triển</w:t>
        </w:r>
        <w:r w:rsidR="007A27D1">
          <w:rPr>
            <w:noProof/>
            <w:webHidden/>
          </w:rPr>
          <w:tab/>
        </w:r>
        <w:r w:rsidR="007A27D1">
          <w:rPr>
            <w:noProof/>
            <w:webHidden/>
          </w:rPr>
          <w:fldChar w:fldCharType="begin"/>
        </w:r>
        <w:r w:rsidR="007A27D1">
          <w:rPr>
            <w:noProof/>
            <w:webHidden/>
          </w:rPr>
          <w:instrText xml:space="preserve"> PAGEREF _Toc231510848 \h </w:instrText>
        </w:r>
        <w:r w:rsidR="007A27D1">
          <w:rPr>
            <w:noProof/>
            <w:webHidden/>
          </w:rPr>
        </w:r>
        <w:r w:rsidR="007A27D1">
          <w:rPr>
            <w:noProof/>
            <w:webHidden/>
          </w:rPr>
          <w:fldChar w:fldCharType="separate"/>
        </w:r>
        <w:r w:rsidR="0018653D">
          <w:rPr>
            <w:noProof/>
            <w:webHidden/>
          </w:rPr>
          <w:t>2</w:t>
        </w:r>
        <w:r w:rsidR="007A27D1">
          <w:rPr>
            <w:noProof/>
            <w:webHidden/>
          </w:rPr>
          <w:fldChar w:fldCharType="end"/>
        </w:r>
      </w:hyperlink>
    </w:p>
    <w:p w14:paraId="04EB6A6D" w14:textId="4D43B845" w:rsidR="007A27D1" w:rsidRDefault="00000000">
      <w:pPr>
        <w:pStyle w:val="TOC3"/>
        <w:tabs>
          <w:tab w:val="left" w:pos="1540"/>
          <w:tab w:val="right" w:leader="dot" w:pos="9345"/>
        </w:tabs>
        <w:rPr>
          <w:rFonts w:asciiTheme="minorHAnsi" w:eastAsiaTheme="minorEastAsia" w:hAnsiTheme="minorHAnsi"/>
          <w:i w:val="0"/>
          <w:noProof/>
          <w:kern w:val="2"/>
          <w:sz w:val="22"/>
          <w14:ligatures w14:val="standardContextual"/>
        </w:rPr>
      </w:pPr>
      <w:hyperlink w:anchor="_Toc231510849" w:history="1">
        <w:r w:rsidR="007A27D1" w:rsidRPr="005C3773">
          <w:rPr>
            <w:rStyle w:val="Hyperlink"/>
            <w:noProof/>
          </w:rPr>
          <w:t>1.2.1.</w:t>
        </w:r>
        <w:r w:rsidR="007A27D1">
          <w:rPr>
            <w:rFonts w:asciiTheme="minorHAnsi" w:eastAsiaTheme="minorEastAsia" w:hAnsiTheme="minorHAnsi"/>
            <w:i w:val="0"/>
            <w:noProof/>
            <w:kern w:val="2"/>
            <w:sz w:val="22"/>
            <w14:ligatures w14:val="standardContextual"/>
          </w:rPr>
          <w:tab/>
        </w:r>
        <w:r w:rsidR="007A27D1" w:rsidRPr="005C3773">
          <w:rPr>
            <w:rStyle w:val="Hyperlink"/>
            <w:noProof/>
          </w:rPr>
          <w:t>Ngôn ngữ Python</w:t>
        </w:r>
        <w:r w:rsidR="007A27D1">
          <w:rPr>
            <w:noProof/>
            <w:webHidden/>
          </w:rPr>
          <w:tab/>
        </w:r>
        <w:r w:rsidR="007A27D1">
          <w:rPr>
            <w:noProof/>
            <w:webHidden/>
          </w:rPr>
          <w:fldChar w:fldCharType="begin"/>
        </w:r>
        <w:r w:rsidR="007A27D1">
          <w:rPr>
            <w:noProof/>
            <w:webHidden/>
          </w:rPr>
          <w:instrText xml:space="preserve"> PAGEREF _Toc231510849 \h </w:instrText>
        </w:r>
        <w:r w:rsidR="007A27D1">
          <w:rPr>
            <w:noProof/>
            <w:webHidden/>
          </w:rPr>
        </w:r>
        <w:r w:rsidR="007A27D1">
          <w:rPr>
            <w:noProof/>
            <w:webHidden/>
          </w:rPr>
          <w:fldChar w:fldCharType="separate"/>
        </w:r>
        <w:r w:rsidR="0018653D">
          <w:rPr>
            <w:noProof/>
            <w:webHidden/>
          </w:rPr>
          <w:t>2</w:t>
        </w:r>
        <w:r w:rsidR="007A27D1">
          <w:rPr>
            <w:noProof/>
            <w:webHidden/>
          </w:rPr>
          <w:fldChar w:fldCharType="end"/>
        </w:r>
      </w:hyperlink>
    </w:p>
    <w:p w14:paraId="565E84EE" w14:textId="5318F0F7" w:rsidR="007A27D1" w:rsidRDefault="00000000">
      <w:pPr>
        <w:pStyle w:val="TOC3"/>
        <w:tabs>
          <w:tab w:val="left" w:pos="1540"/>
          <w:tab w:val="right" w:leader="dot" w:pos="9345"/>
        </w:tabs>
        <w:rPr>
          <w:rFonts w:asciiTheme="minorHAnsi" w:eastAsiaTheme="minorEastAsia" w:hAnsiTheme="minorHAnsi"/>
          <w:i w:val="0"/>
          <w:noProof/>
          <w:kern w:val="2"/>
          <w:sz w:val="22"/>
          <w14:ligatures w14:val="standardContextual"/>
        </w:rPr>
      </w:pPr>
      <w:hyperlink w:anchor="_Toc231510850" w:history="1">
        <w:r w:rsidR="007A27D1" w:rsidRPr="005C3773">
          <w:rPr>
            <w:rStyle w:val="Hyperlink"/>
            <w:noProof/>
          </w:rPr>
          <w:t>1.2.2.</w:t>
        </w:r>
        <w:r w:rsidR="007A27D1">
          <w:rPr>
            <w:rFonts w:asciiTheme="minorHAnsi" w:eastAsiaTheme="minorEastAsia" w:hAnsiTheme="minorHAnsi"/>
            <w:i w:val="0"/>
            <w:noProof/>
            <w:kern w:val="2"/>
            <w:sz w:val="22"/>
            <w14:ligatures w14:val="standardContextual"/>
          </w:rPr>
          <w:tab/>
        </w:r>
        <w:r w:rsidR="007A27D1" w:rsidRPr="005C3773">
          <w:rPr>
            <w:rStyle w:val="Hyperlink"/>
            <w:noProof/>
          </w:rPr>
          <w:t>Giao diện người dùng: Tkinter và thư viện ttkbootstrap</w:t>
        </w:r>
        <w:r w:rsidR="007A27D1">
          <w:rPr>
            <w:noProof/>
            <w:webHidden/>
          </w:rPr>
          <w:tab/>
        </w:r>
        <w:r w:rsidR="007A27D1">
          <w:rPr>
            <w:noProof/>
            <w:webHidden/>
          </w:rPr>
          <w:fldChar w:fldCharType="begin"/>
        </w:r>
        <w:r w:rsidR="007A27D1">
          <w:rPr>
            <w:noProof/>
            <w:webHidden/>
          </w:rPr>
          <w:instrText xml:space="preserve"> PAGEREF _Toc231510850 \h </w:instrText>
        </w:r>
        <w:r w:rsidR="007A27D1">
          <w:rPr>
            <w:noProof/>
            <w:webHidden/>
          </w:rPr>
        </w:r>
        <w:r w:rsidR="007A27D1">
          <w:rPr>
            <w:noProof/>
            <w:webHidden/>
          </w:rPr>
          <w:fldChar w:fldCharType="separate"/>
        </w:r>
        <w:r w:rsidR="0018653D">
          <w:rPr>
            <w:noProof/>
            <w:webHidden/>
          </w:rPr>
          <w:t>3</w:t>
        </w:r>
        <w:r w:rsidR="007A27D1">
          <w:rPr>
            <w:noProof/>
            <w:webHidden/>
          </w:rPr>
          <w:fldChar w:fldCharType="end"/>
        </w:r>
      </w:hyperlink>
    </w:p>
    <w:p w14:paraId="031E742F" w14:textId="198D9A54" w:rsidR="007A27D1" w:rsidRDefault="00000000">
      <w:pPr>
        <w:pStyle w:val="TOC3"/>
        <w:tabs>
          <w:tab w:val="left" w:pos="1540"/>
          <w:tab w:val="right" w:leader="dot" w:pos="9345"/>
        </w:tabs>
        <w:rPr>
          <w:rFonts w:asciiTheme="minorHAnsi" w:eastAsiaTheme="minorEastAsia" w:hAnsiTheme="minorHAnsi"/>
          <w:i w:val="0"/>
          <w:noProof/>
          <w:kern w:val="2"/>
          <w:sz w:val="22"/>
          <w14:ligatures w14:val="standardContextual"/>
        </w:rPr>
      </w:pPr>
      <w:hyperlink w:anchor="_Toc231510851" w:history="1">
        <w:r w:rsidR="007A27D1" w:rsidRPr="005C3773">
          <w:rPr>
            <w:rStyle w:val="Hyperlink"/>
            <w:noProof/>
          </w:rPr>
          <w:t>1.2.3.</w:t>
        </w:r>
        <w:r w:rsidR="007A27D1">
          <w:rPr>
            <w:rFonts w:asciiTheme="minorHAnsi" w:eastAsiaTheme="minorEastAsia" w:hAnsiTheme="minorHAnsi"/>
            <w:i w:val="0"/>
            <w:noProof/>
            <w:kern w:val="2"/>
            <w:sz w:val="22"/>
            <w14:ligatures w14:val="standardContextual"/>
          </w:rPr>
          <w:tab/>
        </w:r>
        <w:r w:rsidR="007A27D1" w:rsidRPr="005C3773">
          <w:rPr>
            <w:rStyle w:val="Hyperlink"/>
            <w:noProof/>
          </w:rPr>
          <w:t>Hệ quản trị CSDL SQL Server và thư viện kết nối pyodbc</w:t>
        </w:r>
        <w:r w:rsidR="007A27D1">
          <w:rPr>
            <w:noProof/>
            <w:webHidden/>
          </w:rPr>
          <w:tab/>
        </w:r>
        <w:r w:rsidR="007A27D1">
          <w:rPr>
            <w:noProof/>
            <w:webHidden/>
          </w:rPr>
          <w:fldChar w:fldCharType="begin"/>
        </w:r>
        <w:r w:rsidR="007A27D1">
          <w:rPr>
            <w:noProof/>
            <w:webHidden/>
          </w:rPr>
          <w:instrText xml:space="preserve"> PAGEREF _Toc231510851 \h </w:instrText>
        </w:r>
        <w:r w:rsidR="007A27D1">
          <w:rPr>
            <w:noProof/>
            <w:webHidden/>
          </w:rPr>
        </w:r>
        <w:r w:rsidR="007A27D1">
          <w:rPr>
            <w:noProof/>
            <w:webHidden/>
          </w:rPr>
          <w:fldChar w:fldCharType="separate"/>
        </w:r>
        <w:r w:rsidR="0018653D">
          <w:rPr>
            <w:noProof/>
            <w:webHidden/>
          </w:rPr>
          <w:t>4</w:t>
        </w:r>
        <w:r w:rsidR="007A27D1">
          <w:rPr>
            <w:noProof/>
            <w:webHidden/>
          </w:rPr>
          <w:fldChar w:fldCharType="end"/>
        </w:r>
      </w:hyperlink>
    </w:p>
    <w:p w14:paraId="425BDAC2" w14:textId="35D60869" w:rsidR="007A27D1" w:rsidRDefault="00000000">
      <w:pPr>
        <w:pStyle w:val="TOC1"/>
        <w:tabs>
          <w:tab w:val="left" w:pos="1760"/>
          <w:tab w:val="right" w:leader="dot" w:pos="9345"/>
        </w:tabs>
        <w:rPr>
          <w:rFonts w:asciiTheme="minorHAnsi" w:eastAsiaTheme="minorEastAsia" w:hAnsiTheme="minorHAnsi"/>
          <w:b w:val="0"/>
          <w:caps w:val="0"/>
          <w:noProof/>
          <w:kern w:val="2"/>
          <w:sz w:val="22"/>
          <w14:ligatures w14:val="standardContextual"/>
        </w:rPr>
      </w:pPr>
      <w:hyperlink w:anchor="_Toc231510852" w:history="1">
        <w:r w:rsidR="007A27D1" w:rsidRPr="005C3773">
          <w:rPr>
            <w:rStyle w:val="Hyperlink"/>
            <w:noProof/>
          </w:rPr>
          <w:t>CHƯƠNG 2.</w:t>
        </w:r>
        <w:r w:rsidR="007A27D1">
          <w:rPr>
            <w:rFonts w:asciiTheme="minorHAnsi" w:eastAsiaTheme="minorEastAsia" w:hAnsiTheme="minorHAnsi"/>
            <w:b w:val="0"/>
            <w:caps w:val="0"/>
            <w:noProof/>
            <w:kern w:val="2"/>
            <w:sz w:val="22"/>
            <w14:ligatures w14:val="standardContextual"/>
          </w:rPr>
          <w:tab/>
        </w:r>
        <w:r w:rsidR="007A27D1" w:rsidRPr="005C3773">
          <w:rPr>
            <w:rStyle w:val="Hyperlink"/>
            <w:noProof/>
          </w:rPr>
          <w:t>PHÂN TÍCH VÀ THIẾT KẾ CƠ SỞ DỮ LIỆU</w:t>
        </w:r>
        <w:r w:rsidR="007A27D1">
          <w:rPr>
            <w:noProof/>
            <w:webHidden/>
          </w:rPr>
          <w:tab/>
        </w:r>
        <w:r w:rsidR="007A27D1">
          <w:rPr>
            <w:noProof/>
            <w:webHidden/>
          </w:rPr>
          <w:fldChar w:fldCharType="begin"/>
        </w:r>
        <w:r w:rsidR="007A27D1">
          <w:rPr>
            <w:noProof/>
            <w:webHidden/>
          </w:rPr>
          <w:instrText xml:space="preserve"> PAGEREF _Toc231510852 \h </w:instrText>
        </w:r>
        <w:r w:rsidR="007A27D1">
          <w:rPr>
            <w:noProof/>
            <w:webHidden/>
          </w:rPr>
        </w:r>
        <w:r w:rsidR="007A27D1">
          <w:rPr>
            <w:noProof/>
            <w:webHidden/>
          </w:rPr>
          <w:fldChar w:fldCharType="separate"/>
        </w:r>
        <w:r w:rsidR="0018653D">
          <w:rPr>
            <w:noProof/>
            <w:webHidden/>
          </w:rPr>
          <w:t>5</w:t>
        </w:r>
        <w:r w:rsidR="007A27D1">
          <w:rPr>
            <w:noProof/>
            <w:webHidden/>
          </w:rPr>
          <w:fldChar w:fldCharType="end"/>
        </w:r>
      </w:hyperlink>
    </w:p>
    <w:p w14:paraId="58E41A58" w14:textId="731184F1" w:rsidR="007A27D1" w:rsidRDefault="00000000">
      <w:pPr>
        <w:pStyle w:val="TOC2"/>
        <w:tabs>
          <w:tab w:val="left" w:pos="1276"/>
          <w:tab w:val="right" w:leader="dot" w:pos="9345"/>
        </w:tabs>
        <w:rPr>
          <w:rFonts w:asciiTheme="minorHAnsi" w:eastAsiaTheme="minorEastAsia" w:hAnsiTheme="minorHAnsi"/>
          <w:b w:val="0"/>
          <w:noProof/>
          <w:kern w:val="2"/>
          <w:sz w:val="22"/>
          <w14:ligatures w14:val="standardContextual"/>
        </w:rPr>
      </w:pPr>
      <w:hyperlink w:anchor="_Toc231510853" w:history="1">
        <w:r w:rsidR="007A27D1" w:rsidRPr="005C3773">
          <w:rPr>
            <w:rStyle w:val="Hyperlink"/>
            <w:noProof/>
          </w:rPr>
          <w:t>2.1.</w:t>
        </w:r>
        <w:r w:rsidR="007A27D1">
          <w:rPr>
            <w:rFonts w:asciiTheme="minorHAnsi" w:eastAsiaTheme="minorEastAsia" w:hAnsiTheme="minorHAnsi"/>
            <w:b w:val="0"/>
            <w:noProof/>
            <w:kern w:val="2"/>
            <w:sz w:val="22"/>
            <w14:ligatures w14:val="standardContextual"/>
          </w:rPr>
          <w:tab/>
        </w:r>
        <w:r w:rsidR="007A27D1" w:rsidRPr="005C3773">
          <w:rPr>
            <w:rStyle w:val="Hyperlink"/>
            <w:noProof/>
          </w:rPr>
          <w:t>Phân tích yêu cầu chức năng</w:t>
        </w:r>
        <w:r w:rsidR="007A27D1">
          <w:rPr>
            <w:noProof/>
            <w:webHidden/>
          </w:rPr>
          <w:tab/>
        </w:r>
        <w:r w:rsidR="007A27D1">
          <w:rPr>
            <w:noProof/>
            <w:webHidden/>
          </w:rPr>
          <w:fldChar w:fldCharType="begin"/>
        </w:r>
        <w:r w:rsidR="007A27D1">
          <w:rPr>
            <w:noProof/>
            <w:webHidden/>
          </w:rPr>
          <w:instrText xml:space="preserve"> PAGEREF _Toc231510853 \h </w:instrText>
        </w:r>
        <w:r w:rsidR="007A27D1">
          <w:rPr>
            <w:noProof/>
            <w:webHidden/>
          </w:rPr>
        </w:r>
        <w:r w:rsidR="007A27D1">
          <w:rPr>
            <w:noProof/>
            <w:webHidden/>
          </w:rPr>
          <w:fldChar w:fldCharType="separate"/>
        </w:r>
        <w:r w:rsidR="0018653D">
          <w:rPr>
            <w:noProof/>
            <w:webHidden/>
          </w:rPr>
          <w:t>5</w:t>
        </w:r>
        <w:r w:rsidR="007A27D1">
          <w:rPr>
            <w:noProof/>
            <w:webHidden/>
          </w:rPr>
          <w:fldChar w:fldCharType="end"/>
        </w:r>
      </w:hyperlink>
    </w:p>
    <w:p w14:paraId="41D398F5" w14:textId="071706CC" w:rsidR="007A27D1" w:rsidRDefault="00000000">
      <w:pPr>
        <w:pStyle w:val="TOC3"/>
        <w:tabs>
          <w:tab w:val="left" w:pos="1540"/>
          <w:tab w:val="right" w:leader="dot" w:pos="9345"/>
        </w:tabs>
        <w:rPr>
          <w:rFonts w:asciiTheme="minorHAnsi" w:eastAsiaTheme="minorEastAsia" w:hAnsiTheme="minorHAnsi"/>
          <w:i w:val="0"/>
          <w:noProof/>
          <w:kern w:val="2"/>
          <w:sz w:val="22"/>
          <w14:ligatures w14:val="standardContextual"/>
        </w:rPr>
      </w:pPr>
      <w:hyperlink w:anchor="_Toc231510854" w:history="1">
        <w:r w:rsidR="007A27D1" w:rsidRPr="005C3773">
          <w:rPr>
            <w:rStyle w:val="Hyperlink"/>
            <w:noProof/>
          </w:rPr>
          <w:t>2.1.1.</w:t>
        </w:r>
        <w:r w:rsidR="007A27D1">
          <w:rPr>
            <w:rFonts w:asciiTheme="minorHAnsi" w:eastAsiaTheme="minorEastAsia" w:hAnsiTheme="minorHAnsi"/>
            <w:i w:val="0"/>
            <w:noProof/>
            <w:kern w:val="2"/>
            <w:sz w:val="22"/>
            <w14:ligatures w14:val="standardContextual"/>
          </w:rPr>
          <w:tab/>
        </w:r>
        <w:r w:rsidR="007A27D1" w:rsidRPr="005C3773">
          <w:rPr>
            <w:rStyle w:val="Hyperlink"/>
            <w:noProof/>
          </w:rPr>
          <w:t>Yêu cầu về Bảo mật và Phân quyền người dùng</w:t>
        </w:r>
        <w:r w:rsidR="007A27D1">
          <w:rPr>
            <w:noProof/>
            <w:webHidden/>
          </w:rPr>
          <w:tab/>
        </w:r>
        <w:r w:rsidR="007A27D1">
          <w:rPr>
            <w:noProof/>
            <w:webHidden/>
          </w:rPr>
          <w:fldChar w:fldCharType="begin"/>
        </w:r>
        <w:r w:rsidR="007A27D1">
          <w:rPr>
            <w:noProof/>
            <w:webHidden/>
          </w:rPr>
          <w:instrText xml:space="preserve"> PAGEREF _Toc231510854 \h </w:instrText>
        </w:r>
        <w:r w:rsidR="007A27D1">
          <w:rPr>
            <w:noProof/>
            <w:webHidden/>
          </w:rPr>
        </w:r>
        <w:r w:rsidR="007A27D1">
          <w:rPr>
            <w:noProof/>
            <w:webHidden/>
          </w:rPr>
          <w:fldChar w:fldCharType="separate"/>
        </w:r>
        <w:r w:rsidR="0018653D">
          <w:rPr>
            <w:noProof/>
            <w:webHidden/>
          </w:rPr>
          <w:t>5</w:t>
        </w:r>
        <w:r w:rsidR="007A27D1">
          <w:rPr>
            <w:noProof/>
            <w:webHidden/>
          </w:rPr>
          <w:fldChar w:fldCharType="end"/>
        </w:r>
      </w:hyperlink>
    </w:p>
    <w:p w14:paraId="6D9FB390" w14:textId="72C03174" w:rsidR="007A27D1" w:rsidRDefault="00000000">
      <w:pPr>
        <w:pStyle w:val="TOC3"/>
        <w:tabs>
          <w:tab w:val="left" w:pos="1540"/>
          <w:tab w:val="right" w:leader="dot" w:pos="9345"/>
        </w:tabs>
        <w:rPr>
          <w:rFonts w:asciiTheme="minorHAnsi" w:eastAsiaTheme="minorEastAsia" w:hAnsiTheme="minorHAnsi"/>
          <w:i w:val="0"/>
          <w:noProof/>
          <w:kern w:val="2"/>
          <w:sz w:val="22"/>
          <w14:ligatures w14:val="standardContextual"/>
        </w:rPr>
      </w:pPr>
      <w:hyperlink w:anchor="_Toc231510855" w:history="1">
        <w:r w:rsidR="007A27D1" w:rsidRPr="005C3773">
          <w:rPr>
            <w:rStyle w:val="Hyperlink"/>
            <w:noProof/>
          </w:rPr>
          <w:t>2.1.2.</w:t>
        </w:r>
        <w:r w:rsidR="007A27D1">
          <w:rPr>
            <w:rFonts w:asciiTheme="minorHAnsi" w:eastAsiaTheme="minorEastAsia" w:hAnsiTheme="minorHAnsi"/>
            <w:i w:val="0"/>
            <w:noProof/>
            <w:kern w:val="2"/>
            <w:sz w:val="22"/>
            <w14:ligatures w14:val="standardContextual"/>
          </w:rPr>
          <w:tab/>
        </w:r>
        <w:r w:rsidR="007A27D1" w:rsidRPr="005C3773">
          <w:rPr>
            <w:rStyle w:val="Hyperlink"/>
            <w:noProof/>
          </w:rPr>
          <w:t>Nhóm chức năng Quản lý Danh mục và Thực đơn (Menu Management)</w:t>
        </w:r>
        <w:r w:rsidR="007A27D1">
          <w:rPr>
            <w:noProof/>
            <w:webHidden/>
          </w:rPr>
          <w:tab/>
        </w:r>
        <w:r w:rsidR="007A27D1">
          <w:rPr>
            <w:noProof/>
            <w:webHidden/>
          </w:rPr>
          <w:fldChar w:fldCharType="begin"/>
        </w:r>
        <w:r w:rsidR="007A27D1">
          <w:rPr>
            <w:noProof/>
            <w:webHidden/>
          </w:rPr>
          <w:instrText xml:space="preserve"> PAGEREF _Toc231510855 \h </w:instrText>
        </w:r>
        <w:r w:rsidR="007A27D1">
          <w:rPr>
            <w:noProof/>
            <w:webHidden/>
          </w:rPr>
        </w:r>
        <w:r w:rsidR="007A27D1">
          <w:rPr>
            <w:noProof/>
            <w:webHidden/>
          </w:rPr>
          <w:fldChar w:fldCharType="separate"/>
        </w:r>
        <w:r w:rsidR="0018653D">
          <w:rPr>
            <w:noProof/>
            <w:webHidden/>
          </w:rPr>
          <w:t>5</w:t>
        </w:r>
        <w:r w:rsidR="007A27D1">
          <w:rPr>
            <w:noProof/>
            <w:webHidden/>
          </w:rPr>
          <w:fldChar w:fldCharType="end"/>
        </w:r>
      </w:hyperlink>
    </w:p>
    <w:p w14:paraId="22B87CDF" w14:textId="02D30F7B" w:rsidR="007A27D1" w:rsidRDefault="00000000">
      <w:pPr>
        <w:pStyle w:val="TOC3"/>
        <w:tabs>
          <w:tab w:val="left" w:pos="1540"/>
          <w:tab w:val="right" w:leader="dot" w:pos="9345"/>
        </w:tabs>
        <w:rPr>
          <w:rFonts w:asciiTheme="minorHAnsi" w:eastAsiaTheme="minorEastAsia" w:hAnsiTheme="minorHAnsi"/>
          <w:i w:val="0"/>
          <w:noProof/>
          <w:kern w:val="2"/>
          <w:sz w:val="22"/>
          <w14:ligatures w14:val="standardContextual"/>
        </w:rPr>
      </w:pPr>
      <w:hyperlink w:anchor="_Toc231510856" w:history="1">
        <w:r w:rsidR="007A27D1" w:rsidRPr="005C3773">
          <w:rPr>
            <w:rStyle w:val="Hyperlink"/>
            <w:noProof/>
          </w:rPr>
          <w:t>2.1.3.</w:t>
        </w:r>
        <w:r w:rsidR="007A27D1">
          <w:rPr>
            <w:rFonts w:asciiTheme="minorHAnsi" w:eastAsiaTheme="minorEastAsia" w:hAnsiTheme="minorHAnsi"/>
            <w:i w:val="0"/>
            <w:noProof/>
            <w:kern w:val="2"/>
            <w:sz w:val="22"/>
            <w14:ligatures w14:val="standardContextual"/>
          </w:rPr>
          <w:tab/>
        </w:r>
        <w:r w:rsidR="007A27D1" w:rsidRPr="005C3773">
          <w:rPr>
            <w:rStyle w:val="Hyperlink"/>
            <w:noProof/>
          </w:rPr>
          <w:t>Nhóm chức năng Quản lý Bán hàng (Point of Sale - POS)</w:t>
        </w:r>
        <w:r w:rsidR="007A27D1">
          <w:rPr>
            <w:noProof/>
            <w:webHidden/>
          </w:rPr>
          <w:tab/>
        </w:r>
        <w:r w:rsidR="007A27D1">
          <w:rPr>
            <w:noProof/>
            <w:webHidden/>
          </w:rPr>
          <w:fldChar w:fldCharType="begin"/>
        </w:r>
        <w:r w:rsidR="007A27D1">
          <w:rPr>
            <w:noProof/>
            <w:webHidden/>
          </w:rPr>
          <w:instrText xml:space="preserve"> PAGEREF _Toc231510856 \h </w:instrText>
        </w:r>
        <w:r w:rsidR="007A27D1">
          <w:rPr>
            <w:noProof/>
            <w:webHidden/>
          </w:rPr>
        </w:r>
        <w:r w:rsidR="007A27D1">
          <w:rPr>
            <w:noProof/>
            <w:webHidden/>
          </w:rPr>
          <w:fldChar w:fldCharType="separate"/>
        </w:r>
        <w:r w:rsidR="0018653D">
          <w:rPr>
            <w:noProof/>
            <w:webHidden/>
          </w:rPr>
          <w:t>6</w:t>
        </w:r>
        <w:r w:rsidR="007A27D1">
          <w:rPr>
            <w:noProof/>
            <w:webHidden/>
          </w:rPr>
          <w:fldChar w:fldCharType="end"/>
        </w:r>
      </w:hyperlink>
    </w:p>
    <w:p w14:paraId="1A9B3DAC" w14:textId="4F7FF456" w:rsidR="007A27D1" w:rsidRDefault="00000000">
      <w:pPr>
        <w:pStyle w:val="TOC3"/>
        <w:tabs>
          <w:tab w:val="left" w:pos="1540"/>
          <w:tab w:val="right" w:leader="dot" w:pos="9345"/>
        </w:tabs>
        <w:rPr>
          <w:rFonts w:asciiTheme="minorHAnsi" w:eastAsiaTheme="minorEastAsia" w:hAnsiTheme="minorHAnsi"/>
          <w:i w:val="0"/>
          <w:noProof/>
          <w:kern w:val="2"/>
          <w:sz w:val="22"/>
          <w14:ligatures w14:val="standardContextual"/>
        </w:rPr>
      </w:pPr>
      <w:hyperlink w:anchor="_Toc231510857" w:history="1">
        <w:r w:rsidR="007A27D1" w:rsidRPr="005C3773">
          <w:rPr>
            <w:rStyle w:val="Hyperlink"/>
            <w:noProof/>
          </w:rPr>
          <w:t>2.1.4.</w:t>
        </w:r>
        <w:r w:rsidR="007A27D1">
          <w:rPr>
            <w:rFonts w:asciiTheme="minorHAnsi" w:eastAsiaTheme="minorEastAsia" w:hAnsiTheme="minorHAnsi"/>
            <w:i w:val="0"/>
            <w:noProof/>
            <w:kern w:val="2"/>
            <w:sz w:val="22"/>
            <w14:ligatures w14:val="standardContextual"/>
          </w:rPr>
          <w:tab/>
        </w:r>
        <w:r w:rsidR="007A27D1" w:rsidRPr="005C3773">
          <w:rPr>
            <w:rStyle w:val="Hyperlink"/>
            <w:noProof/>
          </w:rPr>
          <w:t>Nhóm chức năng Thống kê và Báo cáo (Reports)</w:t>
        </w:r>
        <w:r w:rsidR="007A27D1">
          <w:rPr>
            <w:noProof/>
            <w:webHidden/>
          </w:rPr>
          <w:tab/>
        </w:r>
        <w:r w:rsidR="007A27D1">
          <w:rPr>
            <w:noProof/>
            <w:webHidden/>
          </w:rPr>
          <w:fldChar w:fldCharType="begin"/>
        </w:r>
        <w:r w:rsidR="007A27D1">
          <w:rPr>
            <w:noProof/>
            <w:webHidden/>
          </w:rPr>
          <w:instrText xml:space="preserve"> PAGEREF _Toc231510857 \h </w:instrText>
        </w:r>
        <w:r w:rsidR="007A27D1">
          <w:rPr>
            <w:noProof/>
            <w:webHidden/>
          </w:rPr>
        </w:r>
        <w:r w:rsidR="007A27D1">
          <w:rPr>
            <w:noProof/>
            <w:webHidden/>
          </w:rPr>
          <w:fldChar w:fldCharType="separate"/>
        </w:r>
        <w:r w:rsidR="0018653D">
          <w:rPr>
            <w:noProof/>
            <w:webHidden/>
          </w:rPr>
          <w:t>6</w:t>
        </w:r>
        <w:r w:rsidR="007A27D1">
          <w:rPr>
            <w:noProof/>
            <w:webHidden/>
          </w:rPr>
          <w:fldChar w:fldCharType="end"/>
        </w:r>
      </w:hyperlink>
    </w:p>
    <w:p w14:paraId="5099ADF9" w14:textId="33827AC5" w:rsidR="007A27D1" w:rsidRDefault="00000000">
      <w:pPr>
        <w:pStyle w:val="TOC2"/>
        <w:tabs>
          <w:tab w:val="left" w:pos="1276"/>
          <w:tab w:val="right" w:leader="dot" w:pos="9345"/>
        </w:tabs>
        <w:rPr>
          <w:rFonts w:asciiTheme="minorHAnsi" w:eastAsiaTheme="minorEastAsia" w:hAnsiTheme="minorHAnsi"/>
          <w:b w:val="0"/>
          <w:noProof/>
          <w:kern w:val="2"/>
          <w:sz w:val="22"/>
          <w14:ligatures w14:val="standardContextual"/>
        </w:rPr>
      </w:pPr>
      <w:hyperlink w:anchor="_Toc231510858" w:history="1">
        <w:r w:rsidR="007A27D1" w:rsidRPr="005C3773">
          <w:rPr>
            <w:rStyle w:val="Hyperlink"/>
            <w:noProof/>
          </w:rPr>
          <w:t>2.2.</w:t>
        </w:r>
        <w:r w:rsidR="007A27D1">
          <w:rPr>
            <w:rFonts w:asciiTheme="minorHAnsi" w:eastAsiaTheme="minorEastAsia" w:hAnsiTheme="minorHAnsi"/>
            <w:b w:val="0"/>
            <w:noProof/>
            <w:kern w:val="2"/>
            <w:sz w:val="22"/>
            <w14:ligatures w14:val="standardContextual"/>
          </w:rPr>
          <w:tab/>
        </w:r>
        <w:r w:rsidR="007A27D1" w:rsidRPr="005C3773">
          <w:rPr>
            <w:rStyle w:val="Hyperlink"/>
            <w:noProof/>
          </w:rPr>
          <w:t>Thiết kế Cơ sở dữ liệu</w:t>
        </w:r>
        <w:r w:rsidR="007A27D1">
          <w:rPr>
            <w:noProof/>
            <w:webHidden/>
          </w:rPr>
          <w:tab/>
        </w:r>
        <w:r w:rsidR="007A27D1">
          <w:rPr>
            <w:noProof/>
            <w:webHidden/>
          </w:rPr>
          <w:fldChar w:fldCharType="begin"/>
        </w:r>
        <w:r w:rsidR="007A27D1">
          <w:rPr>
            <w:noProof/>
            <w:webHidden/>
          </w:rPr>
          <w:instrText xml:space="preserve"> PAGEREF _Toc231510858 \h </w:instrText>
        </w:r>
        <w:r w:rsidR="007A27D1">
          <w:rPr>
            <w:noProof/>
            <w:webHidden/>
          </w:rPr>
        </w:r>
        <w:r w:rsidR="007A27D1">
          <w:rPr>
            <w:noProof/>
            <w:webHidden/>
          </w:rPr>
          <w:fldChar w:fldCharType="separate"/>
        </w:r>
        <w:r w:rsidR="0018653D">
          <w:rPr>
            <w:noProof/>
            <w:webHidden/>
          </w:rPr>
          <w:t>7</w:t>
        </w:r>
        <w:r w:rsidR="007A27D1">
          <w:rPr>
            <w:noProof/>
            <w:webHidden/>
          </w:rPr>
          <w:fldChar w:fldCharType="end"/>
        </w:r>
      </w:hyperlink>
    </w:p>
    <w:p w14:paraId="32B41607" w14:textId="0B6FDEE0" w:rsidR="007A27D1" w:rsidRDefault="00000000">
      <w:pPr>
        <w:pStyle w:val="TOC3"/>
        <w:tabs>
          <w:tab w:val="left" w:pos="1540"/>
          <w:tab w:val="right" w:leader="dot" w:pos="9345"/>
        </w:tabs>
        <w:rPr>
          <w:rFonts w:asciiTheme="minorHAnsi" w:eastAsiaTheme="minorEastAsia" w:hAnsiTheme="minorHAnsi"/>
          <w:i w:val="0"/>
          <w:noProof/>
          <w:kern w:val="2"/>
          <w:sz w:val="22"/>
          <w14:ligatures w14:val="standardContextual"/>
        </w:rPr>
      </w:pPr>
      <w:hyperlink w:anchor="_Toc231510859" w:history="1">
        <w:r w:rsidR="007A27D1" w:rsidRPr="005C3773">
          <w:rPr>
            <w:rStyle w:val="Hyperlink"/>
            <w:noProof/>
          </w:rPr>
          <w:t>2.2.1.</w:t>
        </w:r>
        <w:r w:rsidR="007A27D1">
          <w:rPr>
            <w:rFonts w:asciiTheme="minorHAnsi" w:eastAsiaTheme="minorEastAsia" w:hAnsiTheme="minorHAnsi"/>
            <w:i w:val="0"/>
            <w:noProof/>
            <w:kern w:val="2"/>
            <w:sz w:val="22"/>
            <w14:ligatures w14:val="standardContextual"/>
          </w:rPr>
          <w:tab/>
        </w:r>
        <w:r w:rsidR="007A27D1" w:rsidRPr="005C3773">
          <w:rPr>
            <w:rStyle w:val="Hyperlink"/>
            <w:noProof/>
          </w:rPr>
          <w:t>Thiết kế chi tiết các bảng dữ liệu</w:t>
        </w:r>
        <w:r w:rsidR="007A27D1">
          <w:rPr>
            <w:noProof/>
            <w:webHidden/>
          </w:rPr>
          <w:tab/>
        </w:r>
        <w:r w:rsidR="007A27D1">
          <w:rPr>
            <w:noProof/>
            <w:webHidden/>
          </w:rPr>
          <w:fldChar w:fldCharType="begin"/>
        </w:r>
        <w:r w:rsidR="007A27D1">
          <w:rPr>
            <w:noProof/>
            <w:webHidden/>
          </w:rPr>
          <w:instrText xml:space="preserve"> PAGEREF _Toc231510859 \h </w:instrText>
        </w:r>
        <w:r w:rsidR="007A27D1">
          <w:rPr>
            <w:noProof/>
            <w:webHidden/>
          </w:rPr>
        </w:r>
        <w:r w:rsidR="007A27D1">
          <w:rPr>
            <w:noProof/>
            <w:webHidden/>
          </w:rPr>
          <w:fldChar w:fldCharType="separate"/>
        </w:r>
        <w:r w:rsidR="0018653D">
          <w:rPr>
            <w:noProof/>
            <w:webHidden/>
          </w:rPr>
          <w:t>7</w:t>
        </w:r>
        <w:r w:rsidR="007A27D1">
          <w:rPr>
            <w:noProof/>
            <w:webHidden/>
          </w:rPr>
          <w:fldChar w:fldCharType="end"/>
        </w:r>
      </w:hyperlink>
    </w:p>
    <w:p w14:paraId="41BDEBF3" w14:textId="0E173021" w:rsidR="007A27D1" w:rsidRDefault="00000000">
      <w:pPr>
        <w:pStyle w:val="TOC3"/>
        <w:tabs>
          <w:tab w:val="left" w:pos="1540"/>
          <w:tab w:val="right" w:leader="dot" w:pos="9345"/>
        </w:tabs>
        <w:rPr>
          <w:rFonts w:asciiTheme="minorHAnsi" w:eastAsiaTheme="minorEastAsia" w:hAnsiTheme="minorHAnsi"/>
          <w:i w:val="0"/>
          <w:noProof/>
          <w:kern w:val="2"/>
          <w:sz w:val="22"/>
          <w14:ligatures w14:val="standardContextual"/>
        </w:rPr>
      </w:pPr>
      <w:hyperlink w:anchor="_Toc231510860" w:history="1">
        <w:r w:rsidR="007A27D1" w:rsidRPr="005C3773">
          <w:rPr>
            <w:rStyle w:val="Hyperlink"/>
            <w:noProof/>
          </w:rPr>
          <w:t>2.2.2.</w:t>
        </w:r>
        <w:r w:rsidR="007A27D1">
          <w:rPr>
            <w:rFonts w:asciiTheme="minorHAnsi" w:eastAsiaTheme="minorEastAsia" w:hAnsiTheme="minorHAnsi"/>
            <w:i w:val="0"/>
            <w:noProof/>
            <w:kern w:val="2"/>
            <w:sz w:val="22"/>
            <w14:ligatures w14:val="standardContextual"/>
          </w:rPr>
          <w:tab/>
        </w:r>
        <w:r w:rsidR="007A27D1" w:rsidRPr="005C3773">
          <w:rPr>
            <w:rStyle w:val="Hyperlink"/>
            <w:noProof/>
          </w:rPr>
          <w:t>Thiết kế sơ đồ ERD</w:t>
        </w:r>
        <w:r w:rsidR="007A27D1">
          <w:rPr>
            <w:noProof/>
            <w:webHidden/>
          </w:rPr>
          <w:tab/>
        </w:r>
        <w:r w:rsidR="007A27D1">
          <w:rPr>
            <w:noProof/>
            <w:webHidden/>
          </w:rPr>
          <w:fldChar w:fldCharType="begin"/>
        </w:r>
        <w:r w:rsidR="007A27D1">
          <w:rPr>
            <w:noProof/>
            <w:webHidden/>
          </w:rPr>
          <w:instrText xml:space="preserve"> PAGEREF _Toc231510860 \h </w:instrText>
        </w:r>
        <w:r w:rsidR="007A27D1">
          <w:rPr>
            <w:noProof/>
            <w:webHidden/>
          </w:rPr>
        </w:r>
        <w:r w:rsidR="007A27D1">
          <w:rPr>
            <w:noProof/>
            <w:webHidden/>
          </w:rPr>
          <w:fldChar w:fldCharType="separate"/>
        </w:r>
        <w:r w:rsidR="0018653D">
          <w:rPr>
            <w:noProof/>
            <w:webHidden/>
          </w:rPr>
          <w:t>11</w:t>
        </w:r>
        <w:r w:rsidR="007A27D1">
          <w:rPr>
            <w:noProof/>
            <w:webHidden/>
          </w:rPr>
          <w:fldChar w:fldCharType="end"/>
        </w:r>
      </w:hyperlink>
    </w:p>
    <w:p w14:paraId="2E11A837" w14:textId="0C2ED8FA" w:rsidR="007A27D1" w:rsidRDefault="00000000">
      <w:pPr>
        <w:pStyle w:val="TOC1"/>
        <w:tabs>
          <w:tab w:val="left" w:pos="1760"/>
          <w:tab w:val="right" w:leader="dot" w:pos="9345"/>
        </w:tabs>
        <w:rPr>
          <w:rFonts w:asciiTheme="minorHAnsi" w:eastAsiaTheme="minorEastAsia" w:hAnsiTheme="minorHAnsi"/>
          <w:b w:val="0"/>
          <w:caps w:val="0"/>
          <w:noProof/>
          <w:kern w:val="2"/>
          <w:sz w:val="22"/>
          <w14:ligatures w14:val="standardContextual"/>
        </w:rPr>
      </w:pPr>
      <w:hyperlink w:anchor="_Toc231510861" w:history="1">
        <w:r w:rsidR="007A27D1" w:rsidRPr="005C3773">
          <w:rPr>
            <w:rStyle w:val="Hyperlink"/>
            <w:noProof/>
          </w:rPr>
          <w:t>CHƯƠNG 3.</w:t>
        </w:r>
        <w:r w:rsidR="007A27D1">
          <w:rPr>
            <w:rFonts w:asciiTheme="minorHAnsi" w:eastAsiaTheme="minorEastAsia" w:hAnsiTheme="minorHAnsi"/>
            <w:b w:val="0"/>
            <w:caps w:val="0"/>
            <w:noProof/>
            <w:kern w:val="2"/>
            <w:sz w:val="22"/>
            <w14:ligatures w14:val="standardContextual"/>
          </w:rPr>
          <w:tab/>
        </w:r>
        <w:r w:rsidR="007A27D1" w:rsidRPr="005C3773">
          <w:rPr>
            <w:rStyle w:val="Hyperlink"/>
            <w:noProof/>
          </w:rPr>
          <w:t>XÂY DỰNG VÀ TRIỂN KHAI ỨNG DỤNG</w:t>
        </w:r>
        <w:r w:rsidR="007A27D1">
          <w:rPr>
            <w:noProof/>
            <w:webHidden/>
          </w:rPr>
          <w:tab/>
        </w:r>
        <w:r w:rsidR="007A27D1">
          <w:rPr>
            <w:noProof/>
            <w:webHidden/>
          </w:rPr>
          <w:fldChar w:fldCharType="begin"/>
        </w:r>
        <w:r w:rsidR="007A27D1">
          <w:rPr>
            <w:noProof/>
            <w:webHidden/>
          </w:rPr>
          <w:instrText xml:space="preserve"> PAGEREF _Toc231510861 \h </w:instrText>
        </w:r>
        <w:r w:rsidR="007A27D1">
          <w:rPr>
            <w:noProof/>
            <w:webHidden/>
          </w:rPr>
        </w:r>
        <w:r w:rsidR="007A27D1">
          <w:rPr>
            <w:noProof/>
            <w:webHidden/>
          </w:rPr>
          <w:fldChar w:fldCharType="separate"/>
        </w:r>
        <w:r w:rsidR="0018653D">
          <w:rPr>
            <w:noProof/>
            <w:webHidden/>
          </w:rPr>
          <w:t>12</w:t>
        </w:r>
        <w:r w:rsidR="007A27D1">
          <w:rPr>
            <w:noProof/>
            <w:webHidden/>
          </w:rPr>
          <w:fldChar w:fldCharType="end"/>
        </w:r>
      </w:hyperlink>
    </w:p>
    <w:p w14:paraId="766EFEC6" w14:textId="3DC44429" w:rsidR="007A27D1" w:rsidRDefault="00000000">
      <w:pPr>
        <w:pStyle w:val="TOC2"/>
        <w:tabs>
          <w:tab w:val="left" w:pos="1276"/>
          <w:tab w:val="right" w:leader="dot" w:pos="9345"/>
        </w:tabs>
        <w:rPr>
          <w:rFonts w:asciiTheme="minorHAnsi" w:eastAsiaTheme="minorEastAsia" w:hAnsiTheme="minorHAnsi"/>
          <w:b w:val="0"/>
          <w:noProof/>
          <w:kern w:val="2"/>
          <w:sz w:val="22"/>
          <w14:ligatures w14:val="standardContextual"/>
        </w:rPr>
      </w:pPr>
      <w:hyperlink w:anchor="_Toc231510862" w:history="1">
        <w:r w:rsidR="007A27D1" w:rsidRPr="005C3773">
          <w:rPr>
            <w:rStyle w:val="Hyperlink"/>
            <w:noProof/>
          </w:rPr>
          <w:t>3.1.</w:t>
        </w:r>
        <w:r w:rsidR="007A27D1">
          <w:rPr>
            <w:rFonts w:asciiTheme="minorHAnsi" w:eastAsiaTheme="minorEastAsia" w:hAnsiTheme="minorHAnsi"/>
            <w:b w:val="0"/>
            <w:noProof/>
            <w:kern w:val="2"/>
            <w:sz w:val="22"/>
            <w14:ligatures w14:val="standardContextual"/>
          </w:rPr>
          <w:tab/>
        </w:r>
        <w:r w:rsidR="007A27D1" w:rsidRPr="005C3773">
          <w:rPr>
            <w:rStyle w:val="Hyperlink"/>
            <w:noProof/>
          </w:rPr>
          <w:t>Các bước xây dựng ứng dụng (Step-by-step Implementation)</w:t>
        </w:r>
        <w:r w:rsidR="007A27D1">
          <w:rPr>
            <w:noProof/>
            <w:webHidden/>
          </w:rPr>
          <w:tab/>
        </w:r>
        <w:r w:rsidR="007A27D1">
          <w:rPr>
            <w:noProof/>
            <w:webHidden/>
          </w:rPr>
          <w:fldChar w:fldCharType="begin"/>
        </w:r>
        <w:r w:rsidR="007A27D1">
          <w:rPr>
            <w:noProof/>
            <w:webHidden/>
          </w:rPr>
          <w:instrText xml:space="preserve"> PAGEREF _Toc231510862 \h </w:instrText>
        </w:r>
        <w:r w:rsidR="007A27D1">
          <w:rPr>
            <w:noProof/>
            <w:webHidden/>
          </w:rPr>
        </w:r>
        <w:r w:rsidR="007A27D1">
          <w:rPr>
            <w:noProof/>
            <w:webHidden/>
          </w:rPr>
          <w:fldChar w:fldCharType="separate"/>
        </w:r>
        <w:r w:rsidR="0018653D">
          <w:rPr>
            <w:noProof/>
            <w:webHidden/>
          </w:rPr>
          <w:t>12</w:t>
        </w:r>
        <w:r w:rsidR="007A27D1">
          <w:rPr>
            <w:noProof/>
            <w:webHidden/>
          </w:rPr>
          <w:fldChar w:fldCharType="end"/>
        </w:r>
      </w:hyperlink>
    </w:p>
    <w:p w14:paraId="1B30E5FF" w14:textId="62A0B885" w:rsidR="007A27D1" w:rsidRDefault="00000000">
      <w:pPr>
        <w:pStyle w:val="TOC3"/>
        <w:tabs>
          <w:tab w:val="left" w:pos="1540"/>
          <w:tab w:val="right" w:leader="dot" w:pos="9345"/>
        </w:tabs>
        <w:rPr>
          <w:rFonts w:asciiTheme="minorHAnsi" w:eastAsiaTheme="minorEastAsia" w:hAnsiTheme="minorHAnsi"/>
          <w:i w:val="0"/>
          <w:noProof/>
          <w:kern w:val="2"/>
          <w:sz w:val="22"/>
          <w14:ligatures w14:val="standardContextual"/>
        </w:rPr>
      </w:pPr>
      <w:hyperlink w:anchor="_Toc231510863" w:history="1">
        <w:r w:rsidR="007A27D1" w:rsidRPr="005C3773">
          <w:rPr>
            <w:rStyle w:val="Hyperlink"/>
            <w:noProof/>
          </w:rPr>
          <w:t>3.1.1.</w:t>
        </w:r>
        <w:r w:rsidR="007A27D1">
          <w:rPr>
            <w:rFonts w:asciiTheme="minorHAnsi" w:eastAsiaTheme="minorEastAsia" w:hAnsiTheme="minorHAnsi"/>
            <w:i w:val="0"/>
            <w:noProof/>
            <w:kern w:val="2"/>
            <w:sz w:val="22"/>
            <w14:ligatures w14:val="standardContextual"/>
          </w:rPr>
          <w:tab/>
        </w:r>
        <w:r w:rsidR="007A27D1" w:rsidRPr="005C3773">
          <w:rPr>
            <w:rStyle w:val="Hyperlink"/>
            <w:noProof/>
          </w:rPr>
          <w:t>Khởi tạo dự án và thiết lập môi trường</w:t>
        </w:r>
        <w:r w:rsidR="007A27D1">
          <w:rPr>
            <w:noProof/>
            <w:webHidden/>
          </w:rPr>
          <w:tab/>
        </w:r>
        <w:r w:rsidR="007A27D1">
          <w:rPr>
            <w:noProof/>
            <w:webHidden/>
          </w:rPr>
          <w:fldChar w:fldCharType="begin"/>
        </w:r>
        <w:r w:rsidR="007A27D1">
          <w:rPr>
            <w:noProof/>
            <w:webHidden/>
          </w:rPr>
          <w:instrText xml:space="preserve"> PAGEREF _Toc231510863 \h </w:instrText>
        </w:r>
        <w:r w:rsidR="007A27D1">
          <w:rPr>
            <w:noProof/>
            <w:webHidden/>
          </w:rPr>
        </w:r>
        <w:r w:rsidR="007A27D1">
          <w:rPr>
            <w:noProof/>
            <w:webHidden/>
          </w:rPr>
          <w:fldChar w:fldCharType="separate"/>
        </w:r>
        <w:r w:rsidR="0018653D">
          <w:rPr>
            <w:noProof/>
            <w:webHidden/>
          </w:rPr>
          <w:t>12</w:t>
        </w:r>
        <w:r w:rsidR="007A27D1">
          <w:rPr>
            <w:noProof/>
            <w:webHidden/>
          </w:rPr>
          <w:fldChar w:fldCharType="end"/>
        </w:r>
      </w:hyperlink>
    </w:p>
    <w:p w14:paraId="3DF4290D" w14:textId="37F27F52" w:rsidR="007A27D1" w:rsidRDefault="00000000">
      <w:pPr>
        <w:pStyle w:val="TOC3"/>
        <w:tabs>
          <w:tab w:val="left" w:pos="1540"/>
          <w:tab w:val="right" w:leader="dot" w:pos="9345"/>
        </w:tabs>
        <w:rPr>
          <w:rFonts w:asciiTheme="minorHAnsi" w:eastAsiaTheme="minorEastAsia" w:hAnsiTheme="minorHAnsi"/>
          <w:i w:val="0"/>
          <w:noProof/>
          <w:kern w:val="2"/>
          <w:sz w:val="22"/>
          <w14:ligatures w14:val="standardContextual"/>
        </w:rPr>
      </w:pPr>
      <w:hyperlink w:anchor="_Toc231510864" w:history="1">
        <w:r w:rsidR="007A27D1" w:rsidRPr="005C3773">
          <w:rPr>
            <w:rStyle w:val="Hyperlink"/>
            <w:noProof/>
          </w:rPr>
          <w:t>3.1.2.</w:t>
        </w:r>
        <w:r w:rsidR="007A27D1">
          <w:rPr>
            <w:rFonts w:asciiTheme="minorHAnsi" w:eastAsiaTheme="minorEastAsia" w:hAnsiTheme="minorHAnsi"/>
            <w:i w:val="0"/>
            <w:noProof/>
            <w:kern w:val="2"/>
            <w:sz w:val="22"/>
            <w14:ligatures w14:val="standardContextual"/>
          </w:rPr>
          <w:tab/>
        </w:r>
        <w:r w:rsidR="007A27D1" w:rsidRPr="005C3773">
          <w:rPr>
            <w:rStyle w:val="Hyperlink"/>
            <w:noProof/>
          </w:rPr>
          <w:t>Tự động hóa thiết lập Cơ sở dữ liệu (Database Setup)</w:t>
        </w:r>
        <w:r w:rsidR="007A27D1">
          <w:rPr>
            <w:noProof/>
            <w:webHidden/>
          </w:rPr>
          <w:tab/>
        </w:r>
        <w:r w:rsidR="007A27D1">
          <w:rPr>
            <w:noProof/>
            <w:webHidden/>
          </w:rPr>
          <w:fldChar w:fldCharType="begin"/>
        </w:r>
        <w:r w:rsidR="007A27D1">
          <w:rPr>
            <w:noProof/>
            <w:webHidden/>
          </w:rPr>
          <w:instrText xml:space="preserve"> PAGEREF _Toc231510864 \h </w:instrText>
        </w:r>
        <w:r w:rsidR="007A27D1">
          <w:rPr>
            <w:noProof/>
            <w:webHidden/>
          </w:rPr>
        </w:r>
        <w:r w:rsidR="007A27D1">
          <w:rPr>
            <w:noProof/>
            <w:webHidden/>
          </w:rPr>
          <w:fldChar w:fldCharType="separate"/>
        </w:r>
        <w:r w:rsidR="0018653D">
          <w:rPr>
            <w:noProof/>
            <w:webHidden/>
          </w:rPr>
          <w:t>13</w:t>
        </w:r>
        <w:r w:rsidR="007A27D1">
          <w:rPr>
            <w:noProof/>
            <w:webHidden/>
          </w:rPr>
          <w:fldChar w:fldCharType="end"/>
        </w:r>
      </w:hyperlink>
    </w:p>
    <w:p w14:paraId="5AD7A127" w14:textId="61150907" w:rsidR="007A27D1" w:rsidRDefault="00000000">
      <w:pPr>
        <w:pStyle w:val="TOC3"/>
        <w:tabs>
          <w:tab w:val="left" w:pos="1540"/>
          <w:tab w:val="right" w:leader="dot" w:pos="9345"/>
        </w:tabs>
        <w:rPr>
          <w:rFonts w:asciiTheme="minorHAnsi" w:eastAsiaTheme="minorEastAsia" w:hAnsiTheme="minorHAnsi"/>
          <w:i w:val="0"/>
          <w:noProof/>
          <w:kern w:val="2"/>
          <w:sz w:val="22"/>
          <w14:ligatures w14:val="standardContextual"/>
        </w:rPr>
      </w:pPr>
      <w:hyperlink w:anchor="_Toc231510865" w:history="1">
        <w:r w:rsidR="007A27D1" w:rsidRPr="005C3773">
          <w:rPr>
            <w:rStyle w:val="Hyperlink"/>
            <w:noProof/>
          </w:rPr>
          <w:t>3.1.3.</w:t>
        </w:r>
        <w:r w:rsidR="007A27D1">
          <w:rPr>
            <w:rFonts w:asciiTheme="minorHAnsi" w:eastAsiaTheme="minorEastAsia" w:hAnsiTheme="minorHAnsi"/>
            <w:i w:val="0"/>
            <w:noProof/>
            <w:kern w:val="2"/>
            <w:sz w:val="22"/>
            <w14:ligatures w14:val="standardContextual"/>
          </w:rPr>
          <w:tab/>
        </w:r>
        <w:r w:rsidR="007A27D1" w:rsidRPr="005C3773">
          <w:rPr>
            <w:rStyle w:val="Hyperlink"/>
            <w:noProof/>
          </w:rPr>
          <w:t>Thiết kế Giao diện người dùng (UI Design)</w:t>
        </w:r>
        <w:r w:rsidR="007A27D1">
          <w:rPr>
            <w:noProof/>
            <w:webHidden/>
          </w:rPr>
          <w:tab/>
        </w:r>
        <w:r w:rsidR="007A27D1">
          <w:rPr>
            <w:noProof/>
            <w:webHidden/>
          </w:rPr>
          <w:fldChar w:fldCharType="begin"/>
        </w:r>
        <w:r w:rsidR="007A27D1">
          <w:rPr>
            <w:noProof/>
            <w:webHidden/>
          </w:rPr>
          <w:instrText xml:space="preserve"> PAGEREF _Toc231510865 \h </w:instrText>
        </w:r>
        <w:r w:rsidR="007A27D1">
          <w:rPr>
            <w:noProof/>
            <w:webHidden/>
          </w:rPr>
        </w:r>
        <w:r w:rsidR="007A27D1">
          <w:rPr>
            <w:noProof/>
            <w:webHidden/>
          </w:rPr>
          <w:fldChar w:fldCharType="separate"/>
        </w:r>
        <w:r w:rsidR="0018653D">
          <w:rPr>
            <w:noProof/>
            <w:webHidden/>
          </w:rPr>
          <w:t>13</w:t>
        </w:r>
        <w:r w:rsidR="007A27D1">
          <w:rPr>
            <w:noProof/>
            <w:webHidden/>
          </w:rPr>
          <w:fldChar w:fldCharType="end"/>
        </w:r>
      </w:hyperlink>
    </w:p>
    <w:p w14:paraId="1D4E2F4F" w14:textId="77192469" w:rsidR="007A27D1" w:rsidRDefault="00000000">
      <w:pPr>
        <w:pStyle w:val="TOC3"/>
        <w:tabs>
          <w:tab w:val="left" w:pos="1540"/>
          <w:tab w:val="right" w:leader="dot" w:pos="9345"/>
        </w:tabs>
        <w:rPr>
          <w:rFonts w:asciiTheme="minorHAnsi" w:eastAsiaTheme="minorEastAsia" w:hAnsiTheme="minorHAnsi"/>
          <w:i w:val="0"/>
          <w:noProof/>
          <w:kern w:val="2"/>
          <w:sz w:val="22"/>
          <w14:ligatures w14:val="standardContextual"/>
        </w:rPr>
      </w:pPr>
      <w:hyperlink w:anchor="_Toc231510866" w:history="1">
        <w:r w:rsidR="007A27D1" w:rsidRPr="005C3773">
          <w:rPr>
            <w:rStyle w:val="Hyperlink"/>
            <w:noProof/>
          </w:rPr>
          <w:t>3.1.4.</w:t>
        </w:r>
        <w:r w:rsidR="007A27D1">
          <w:rPr>
            <w:rFonts w:asciiTheme="minorHAnsi" w:eastAsiaTheme="minorEastAsia" w:hAnsiTheme="minorHAnsi"/>
            <w:i w:val="0"/>
            <w:noProof/>
            <w:kern w:val="2"/>
            <w:sz w:val="22"/>
            <w14:ligatures w14:val="standardContextual"/>
          </w:rPr>
          <w:tab/>
        </w:r>
        <w:r w:rsidR="007A27D1" w:rsidRPr="005C3773">
          <w:rPr>
            <w:rStyle w:val="Hyperlink"/>
            <w:noProof/>
          </w:rPr>
          <w:t>Xử lý logic và tương tác dữ liệu (Logic &amp; DB Binding)</w:t>
        </w:r>
        <w:r w:rsidR="007A27D1">
          <w:rPr>
            <w:noProof/>
            <w:webHidden/>
          </w:rPr>
          <w:tab/>
        </w:r>
        <w:r w:rsidR="007A27D1">
          <w:rPr>
            <w:noProof/>
            <w:webHidden/>
          </w:rPr>
          <w:fldChar w:fldCharType="begin"/>
        </w:r>
        <w:r w:rsidR="007A27D1">
          <w:rPr>
            <w:noProof/>
            <w:webHidden/>
          </w:rPr>
          <w:instrText xml:space="preserve"> PAGEREF _Toc231510866 \h </w:instrText>
        </w:r>
        <w:r w:rsidR="007A27D1">
          <w:rPr>
            <w:noProof/>
            <w:webHidden/>
          </w:rPr>
        </w:r>
        <w:r w:rsidR="007A27D1">
          <w:rPr>
            <w:noProof/>
            <w:webHidden/>
          </w:rPr>
          <w:fldChar w:fldCharType="separate"/>
        </w:r>
        <w:r w:rsidR="0018653D">
          <w:rPr>
            <w:noProof/>
            <w:webHidden/>
          </w:rPr>
          <w:t>16</w:t>
        </w:r>
        <w:r w:rsidR="007A27D1">
          <w:rPr>
            <w:noProof/>
            <w:webHidden/>
          </w:rPr>
          <w:fldChar w:fldCharType="end"/>
        </w:r>
      </w:hyperlink>
    </w:p>
    <w:p w14:paraId="5B79B0E1" w14:textId="237C5DD8" w:rsidR="007A27D1" w:rsidRDefault="00000000">
      <w:pPr>
        <w:pStyle w:val="TOC2"/>
        <w:tabs>
          <w:tab w:val="left" w:pos="1276"/>
          <w:tab w:val="right" w:leader="dot" w:pos="9345"/>
        </w:tabs>
        <w:rPr>
          <w:rFonts w:asciiTheme="minorHAnsi" w:eastAsiaTheme="minorEastAsia" w:hAnsiTheme="minorHAnsi"/>
          <w:b w:val="0"/>
          <w:noProof/>
          <w:kern w:val="2"/>
          <w:sz w:val="22"/>
          <w14:ligatures w14:val="standardContextual"/>
        </w:rPr>
      </w:pPr>
      <w:hyperlink w:anchor="_Toc231510867" w:history="1">
        <w:r w:rsidR="007A27D1" w:rsidRPr="005C3773">
          <w:rPr>
            <w:rStyle w:val="Hyperlink"/>
            <w:noProof/>
          </w:rPr>
          <w:t>3.2.</w:t>
        </w:r>
        <w:r w:rsidR="007A27D1">
          <w:rPr>
            <w:rFonts w:asciiTheme="minorHAnsi" w:eastAsiaTheme="minorEastAsia" w:hAnsiTheme="minorHAnsi"/>
            <w:b w:val="0"/>
            <w:noProof/>
            <w:kern w:val="2"/>
            <w:sz w:val="22"/>
            <w14:ligatures w14:val="standardContextual"/>
          </w:rPr>
          <w:tab/>
        </w:r>
        <w:r w:rsidR="007A27D1" w:rsidRPr="005C3773">
          <w:rPr>
            <w:rStyle w:val="Hyperlink"/>
            <w:noProof/>
          </w:rPr>
          <w:t>Triển khai ứng dụng (Deployment)</w:t>
        </w:r>
        <w:r w:rsidR="007A27D1">
          <w:rPr>
            <w:noProof/>
            <w:webHidden/>
          </w:rPr>
          <w:tab/>
        </w:r>
        <w:r w:rsidR="007A27D1">
          <w:rPr>
            <w:noProof/>
            <w:webHidden/>
          </w:rPr>
          <w:fldChar w:fldCharType="begin"/>
        </w:r>
        <w:r w:rsidR="007A27D1">
          <w:rPr>
            <w:noProof/>
            <w:webHidden/>
          </w:rPr>
          <w:instrText xml:space="preserve"> PAGEREF _Toc231510867 \h </w:instrText>
        </w:r>
        <w:r w:rsidR="007A27D1">
          <w:rPr>
            <w:noProof/>
            <w:webHidden/>
          </w:rPr>
        </w:r>
        <w:r w:rsidR="007A27D1">
          <w:rPr>
            <w:noProof/>
            <w:webHidden/>
          </w:rPr>
          <w:fldChar w:fldCharType="separate"/>
        </w:r>
        <w:r w:rsidR="0018653D">
          <w:rPr>
            <w:noProof/>
            <w:webHidden/>
          </w:rPr>
          <w:t>20</w:t>
        </w:r>
        <w:r w:rsidR="007A27D1">
          <w:rPr>
            <w:noProof/>
            <w:webHidden/>
          </w:rPr>
          <w:fldChar w:fldCharType="end"/>
        </w:r>
      </w:hyperlink>
    </w:p>
    <w:p w14:paraId="66839701" w14:textId="3E7AC406" w:rsidR="007A27D1" w:rsidRDefault="00000000">
      <w:pPr>
        <w:pStyle w:val="TOC3"/>
        <w:tabs>
          <w:tab w:val="left" w:pos="1540"/>
          <w:tab w:val="right" w:leader="dot" w:pos="9345"/>
        </w:tabs>
        <w:rPr>
          <w:rFonts w:asciiTheme="minorHAnsi" w:eastAsiaTheme="minorEastAsia" w:hAnsiTheme="minorHAnsi"/>
          <w:i w:val="0"/>
          <w:noProof/>
          <w:kern w:val="2"/>
          <w:sz w:val="22"/>
          <w14:ligatures w14:val="standardContextual"/>
        </w:rPr>
      </w:pPr>
      <w:hyperlink w:anchor="_Toc231510868" w:history="1">
        <w:r w:rsidR="007A27D1" w:rsidRPr="005C3773">
          <w:rPr>
            <w:rStyle w:val="Hyperlink"/>
            <w:noProof/>
          </w:rPr>
          <w:t>3.2.1.</w:t>
        </w:r>
        <w:r w:rsidR="007A27D1">
          <w:rPr>
            <w:rFonts w:asciiTheme="minorHAnsi" w:eastAsiaTheme="minorEastAsia" w:hAnsiTheme="minorHAnsi"/>
            <w:i w:val="0"/>
            <w:noProof/>
            <w:kern w:val="2"/>
            <w:sz w:val="22"/>
            <w14:ligatures w14:val="standardContextual"/>
          </w:rPr>
          <w:tab/>
        </w:r>
        <w:r w:rsidR="007A27D1" w:rsidRPr="005C3773">
          <w:rPr>
            <w:rStyle w:val="Hyperlink"/>
            <w:noProof/>
          </w:rPr>
          <w:t>Đóng gói mã nguồn</w:t>
        </w:r>
        <w:r w:rsidR="007A27D1">
          <w:rPr>
            <w:noProof/>
            <w:webHidden/>
          </w:rPr>
          <w:tab/>
        </w:r>
        <w:r w:rsidR="007A27D1">
          <w:rPr>
            <w:noProof/>
            <w:webHidden/>
          </w:rPr>
          <w:fldChar w:fldCharType="begin"/>
        </w:r>
        <w:r w:rsidR="007A27D1">
          <w:rPr>
            <w:noProof/>
            <w:webHidden/>
          </w:rPr>
          <w:instrText xml:space="preserve"> PAGEREF _Toc231510868 \h </w:instrText>
        </w:r>
        <w:r w:rsidR="007A27D1">
          <w:rPr>
            <w:noProof/>
            <w:webHidden/>
          </w:rPr>
        </w:r>
        <w:r w:rsidR="007A27D1">
          <w:rPr>
            <w:noProof/>
            <w:webHidden/>
          </w:rPr>
          <w:fldChar w:fldCharType="separate"/>
        </w:r>
        <w:r w:rsidR="0018653D">
          <w:rPr>
            <w:noProof/>
            <w:webHidden/>
          </w:rPr>
          <w:t>20</w:t>
        </w:r>
        <w:r w:rsidR="007A27D1">
          <w:rPr>
            <w:noProof/>
            <w:webHidden/>
          </w:rPr>
          <w:fldChar w:fldCharType="end"/>
        </w:r>
      </w:hyperlink>
    </w:p>
    <w:p w14:paraId="6144F773" w14:textId="637999F5" w:rsidR="007A27D1" w:rsidRDefault="00000000">
      <w:pPr>
        <w:pStyle w:val="TOC3"/>
        <w:tabs>
          <w:tab w:val="left" w:pos="1540"/>
          <w:tab w:val="right" w:leader="dot" w:pos="9345"/>
        </w:tabs>
        <w:rPr>
          <w:rFonts w:asciiTheme="minorHAnsi" w:eastAsiaTheme="minorEastAsia" w:hAnsiTheme="minorHAnsi"/>
          <w:i w:val="0"/>
          <w:noProof/>
          <w:kern w:val="2"/>
          <w:sz w:val="22"/>
          <w14:ligatures w14:val="standardContextual"/>
        </w:rPr>
      </w:pPr>
      <w:hyperlink w:anchor="_Toc231510869" w:history="1">
        <w:r w:rsidR="007A27D1" w:rsidRPr="005C3773">
          <w:rPr>
            <w:rStyle w:val="Hyperlink"/>
            <w:noProof/>
          </w:rPr>
          <w:t>3.2.2.</w:t>
        </w:r>
        <w:r w:rsidR="007A27D1">
          <w:rPr>
            <w:rFonts w:asciiTheme="minorHAnsi" w:eastAsiaTheme="minorEastAsia" w:hAnsiTheme="minorHAnsi"/>
            <w:i w:val="0"/>
            <w:noProof/>
            <w:kern w:val="2"/>
            <w:sz w:val="22"/>
            <w14:ligatures w14:val="standardContextual"/>
          </w:rPr>
          <w:tab/>
        </w:r>
        <w:r w:rsidR="007A27D1" w:rsidRPr="005C3773">
          <w:rPr>
            <w:rStyle w:val="Hyperlink"/>
            <w:noProof/>
          </w:rPr>
          <w:t>Hướng dẫn cài đặt cho người dùng</w:t>
        </w:r>
        <w:r w:rsidR="007A27D1">
          <w:rPr>
            <w:noProof/>
            <w:webHidden/>
          </w:rPr>
          <w:tab/>
        </w:r>
        <w:r w:rsidR="007A27D1">
          <w:rPr>
            <w:noProof/>
            <w:webHidden/>
          </w:rPr>
          <w:fldChar w:fldCharType="begin"/>
        </w:r>
        <w:r w:rsidR="007A27D1">
          <w:rPr>
            <w:noProof/>
            <w:webHidden/>
          </w:rPr>
          <w:instrText xml:space="preserve"> PAGEREF _Toc231510869 \h </w:instrText>
        </w:r>
        <w:r w:rsidR="007A27D1">
          <w:rPr>
            <w:noProof/>
            <w:webHidden/>
          </w:rPr>
        </w:r>
        <w:r w:rsidR="007A27D1">
          <w:rPr>
            <w:noProof/>
            <w:webHidden/>
          </w:rPr>
          <w:fldChar w:fldCharType="separate"/>
        </w:r>
        <w:r w:rsidR="0018653D">
          <w:rPr>
            <w:noProof/>
            <w:webHidden/>
          </w:rPr>
          <w:t>21</w:t>
        </w:r>
        <w:r w:rsidR="007A27D1">
          <w:rPr>
            <w:noProof/>
            <w:webHidden/>
          </w:rPr>
          <w:fldChar w:fldCharType="end"/>
        </w:r>
      </w:hyperlink>
    </w:p>
    <w:p w14:paraId="2DD5DACF" w14:textId="609A8E84" w:rsidR="007A27D1" w:rsidRDefault="00000000">
      <w:pPr>
        <w:pStyle w:val="TOC1"/>
        <w:tabs>
          <w:tab w:val="left" w:pos="1760"/>
          <w:tab w:val="right" w:leader="dot" w:pos="9345"/>
        </w:tabs>
        <w:rPr>
          <w:rFonts w:asciiTheme="minorHAnsi" w:eastAsiaTheme="minorEastAsia" w:hAnsiTheme="minorHAnsi"/>
          <w:b w:val="0"/>
          <w:caps w:val="0"/>
          <w:noProof/>
          <w:kern w:val="2"/>
          <w:sz w:val="22"/>
          <w14:ligatures w14:val="standardContextual"/>
        </w:rPr>
      </w:pPr>
      <w:hyperlink w:anchor="_Toc231510870" w:history="1">
        <w:r w:rsidR="007A27D1" w:rsidRPr="005C3773">
          <w:rPr>
            <w:rStyle w:val="Hyperlink"/>
            <w:noProof/>
          </w:rPr>
          <w:t>CHƯƠNG 4.</w:t>
        </w:r>
        <w:r w:rsidR="007A27D1">
          <w:rPr>
            <w:rFonts w:asciiTheme="minorHAnsi" w:eastAsiaTheme="minorEastAsia" w:hAnsiTheme="minorHAnsi"/>
            <w:b w:val="0"/>
            <w:caps w:val="0"/>
            <w:noProof/>
            <w:kern w:val="2"/>
            <w:sz w:val="22"/>
            <w14:ligatures w14:val="standardContextual"/>
          </w:rPr>
          <w:tab/>
        </w:r>
        <w:r w:rsidR="007A27D1" w:rsidRPr="005C3773">
          <w:rPr>
            <w:rStyle w:val="Hyperlink"/>
            <w:noProof/>
          </w:rPr>
          <w:t>KIỂM THỬ VÀ ĐÁNH GIÁ</w:t>
        </w:r>
        <w:r w:rsidR="007A27D1">
          <w:rPr>
            <w:noProof/>
            <w:webHidden/>
          </w:rPr>
          <w:tab/>
        </w:r>
        <w:r w:rsidR="007A27D1">
          <w:rPr>
            <w:noProof/>
            <w:webHidden/>
          </w:rPr>
          <w:fldChar w:fldCharType="begin"/>
        </w:r>
        <w:r w:rsidR="007A27D1">
          <w:rPr>
            <w:noProof/>
            <w:webHidden/>
          </w:rPr>
          <w:instrText xml:space="preserve"> PAGEREF _Toc231510870 \h </w:instrText>
        </w:r>
        <w:r w:rsidR="007A27D1">
          <w:rPr>
            <w:noProof/>
            <w:webHidden/>
          </w:rPr>
        </w:r>
        <w:r w:rsidR="007A27D1">
          <w:rPr>
            <w:noProof/>
            <w:webHidden/>
          </w:rPr>
          <w:fldChar w:fldCharType="separate"/>
        </w:r>
        <w:r w:rsidR="0018653D">
          <w:rPr>
            <w:noProof/>
            <w:webHidden/>
          </w:rPr>
          <w:t>22</w:t>
        </w:r>
        <w:r w:rsidR="007A27D1">
          <w:rPr>
            <w:noProof/>
            <w:webHidden/>
          </w:rPr>
          <w:fldChar w:fldCharType="end"/>
        </w:r>
      </w:hyperlink>
    </w:p>
    <w:p w14:paraId="0037FD7C" w14:textId="3717D605" w:rsidR="007A27D1" w:rsidRDefault="00000000">
      <w:pPr>
        <w:pStyle w:val="TOC2"/>
        <w:tabs>
          <w:tab w:val="left" w:pos="1276"/>
          <w:tab w:val="right" w:leader="dot" w:pos="9345"/>
        </w:tabs>
        <w:rPr>
          <w:rFonts w:asciiTheme="minorHAnsi" w:eastAsiaTheme="minorEastAsia" w:hAnsiTheme="minorHAnsi"/>
          <w:b w:val="0"/>
          <w:noProof/>
          <w:kern w:val="2"/>
          <w:sz w:val="22"/>
          <w14:ligatures w14:val="standardContextual"/>
        </w:rPr>
      </w:pPr>
      <w:hyperlink w:anchor="_Toc231510871" w:history="1">
        <w:r w:rsidR="007A27D1" w:rsidRPr="005C3773">
          <w:rPr>
            <w:rStyle w:val="Hyperlink"/>
            <w:noProof/>
          </w:rPr>
          <w:t>4.1.</w:t>
        </w:r>
        <w:r w:rsidR="007A27D1">
          <w:rPr>
            <w:rFonts w:asciiTheme="minorHAnsi" w:eastAsiaTheme="minorEastAsia" w:hAnsiTheme="minorHAnsi"/>
            <w:b w:val="0"/>
            <w:noProof/>
            <w:kern w:val="2"/>
            <w:sz w:val="22"/>
            <w14:ligatures w14:val="standardContextual"/>
          </w:rPr>
          <w:tab/>
        </w:r>
        <w:r w:rsidR="007A27D1" w:rsidRPr="005C3773">
          <w:rPr>
            <w:rStyle w:val="Hyperlink"/>
            <w:noProof/>
          </w:rPr>
          <w:t>Kịch bản kiểm thử (Test Cases)</w:t>
        </w:r>
        <w:r w:rsidR="007A27D1">
          <w:rPr>
            <w:noProof/>
            <w:webHidden/>
          </w:rPr>
          <w:tab/>
        </w:r>
        <w:r w:rsidR="007A27D1">
          <w:rPr>
            <w:noProof/>
            <w:webHidden/>
          </w:rPr>
          <w:fldChar w:fldCharType="begin"/>
        </w:r>
        <w:r w:rsidR="007A27D1">
          <w:rPr>
            <w:noProof/>
            <w:webHidden/>
          </w:rPr>
          <w:instrText xml:space="preserve"> PAGEREF _Toc231510871 \h </w:instrText>
        </w:r>
        <w:r w:rsidR="007A27D1">
          <w:rPr>
            <w:noProof/>
            <w:webHidden/>
          </w:rPr>
        </w:r>
        <w:r w:rsidR="007A27D1">
          <w:rPr>
            <w:noProof/>
            <w:webHidden/>
          </w:rPr>
          <w:fldChar w:fldCharType="separate"/>
        </w:r>
        <w:r w:rsidR="0018653D">
          <w:rPr>
            <w:noProof/>
            <w:webHidden/>
          </w:rPr>
          <w:t>22</w:t>
        </w:r>
        <w:r w:rsidR="007A27D1">
          <w:rPr>
            <w:noProof/>
            <w:webHidden/>
          </w:rPr>
          <w:fldChar w:fldCharType="end"/>
        </w:r>
      </w:hyperlink>
    </w:p>
    <w:p w14:paraId="7F04400E" w14:textId="7523407F" w:rsidR="007A27D1" w:rsidRDefault="00000000">
      <w:pPr>
        <w:pStyle w:val="TOC2"/>
        <w:tabs>
          <w:tab w:val="left" w:pos="1276"/>
          <w:tab w:val="right" w:leader="dot" w:pos="9345"/>
        </w:tabs>
        <w:rPr>
          <w:rFonts w:asciiTheme="minorHAnsi" w:eastAsiaTheme="minorEastAsia" w:hAnsiTheme="minorHAnsi"/>
          <w:b w:val="0"/>
          <w:noProof/>
          <w:kern w:val="2"/>
          <w:sz w:val="22"/>
          <w14:ligatures w14:val="standardContextual"/>
        </w:rPr>
      </w:pPr>
      <w:hyperlink w:anchor="_Toc231510872" w:history="1">
        <w:r w:rsidR="007A27D1" w:rsidRPr="005C3773">
          <w:rPr>
            <w:rStyle w:val="Hyperlink"/>
            <w:noProof/>
          </w:rPr>
          <w:t>4.2.</w:t>
        </w:r>
        <w:r w:rsidR="007A27D1">
          <w:rPr>
            <w:rFonts w:asciiTheme="minorHAnsi" w:eastAsiaTheme="minorEastAsia" w:hAnsiTheme="minorHAnsi"/>
            <w:b w:val="0"/>
            <w:noProof/>
            <w:kern w:val="2"/>
            <w:sz w:val="22"/>
            <w14:ligatures w14:val="standardContextual"/>
          </w:rPr>
          <w:tab/>
        </w:r>
        <w:r w:rsidR="007A27D1" w:rsidRPr="005C3773">
          <w:rPr>
            <w:rStyle w:val="Hyperlink"/>
            <w:noProof/>
          </w:rPr>
          <w:t>Kết quả đạt được và Đánh giá hệ thống</w:t>
        </w:r>
        <w:r w:rsidR="007A27D1">
          <w:rPr>
            <w:noProof/>
            <w:webHidden/>
          </w:rPr>
          <w:tab/>
        </w:r>
        <w:r w:rsidR="007A27D1">
          <w:rPr>
            <w:noProof/>
            <w:webHidden/>
          </w:rPr>
          <w:fldChar w:fldCharType="begin"/>
        </w:r>
        <w:r w:rsidR="007A27D1">
          <w:rPr>
            <w:noProof/>
            <w:webHidden/>
          </w:rPr>
          <w:instrText xml:space="preserve"> PAGEREF _Toc231510872 \h </w:instrText>
        </w:r>
        <w:r w:rsidR="007A27D1">
          <w:rPr>
            <w:noProof/>
            <w:webHidden/>
          </w:rPr>
        </w:r>
        <w:r w:rsidR="007A27D1">
          <w:rPr>
            <w:noProof/>
            <w:webHidden/>
          </w:rPr>
          <w:fldChar w:fldCharType="separate"/>
        </w:r>
        <w:r w:rsidR="0018653D">
          <w:rPr>
            <w:noProof/>
            <w:webHidden/>
          </w:rPr>
          <w:t>23</w:t>
        </w:r>
        <w:r w:rsidR="007A27D1">
          <w:rPr>
            <w:noProof/>
            <w:webHidden/>
          </w:rPr>
          <w:fldChar w:fldCharType="end"/>
        </w:r>
      </w:hyperlink>
    </w:p>
    <w:p w14:paraId="611A5A43" w14:textId="77163520" w:rsidR="007A27D1" w:rsidRDefault="00000000">
      <w:pPr>
        <w:pStyle w:val="TOC3"/>
        <w:tabs>
          <w:tab w:val="left" w:pos="1540"/>
          <w:tab w:val="right" w:leader="dot" w:pos="9345"/>
        </w:tabs>
        <w:rPr>
          <w:rFonts w:asciiTheme="minorHAnsi" w:eastAsiaTheme="minorEastAsia" w:hAnsiTheme="minorHAnsi"/>
          <w:i w:val="0"/>
          <w:noProof/>
          <w:kern w:val="2"/>
          <w:sz w:val="22"/>
          <w14:ligatures w14:val="standardContextual"/>
        </w:rPr>
      </w:pPr>
      <w:hyperlink w:anchor="_Toc231510873" w:history="1">
        <w:r w:rsidR="007A27D1" w:rsidRPr="005C3773">
          <w:rPr>
            <w:rStyle w:val="Hyperlink"/>
            <w:noProof/>
          </w:rPr>
          <w:t>4.2.1.</w:t>
        </w:r>
        <w:r w:rsidR="007A27D1">
          <w:rPr>
            <w:rFonts w:asciiTheme="minorHAnsi" w:eastAsiaTheme="minorEastAsia" w:hAnsiTheme="minorHAnsi"/>
            <w:i w:val="0"/>
            <w:noProof/>
            <w:kern w:val="2"/>
            <w:sz w:val="22"/>
            <w14:ligatures w14:val="standardContextual"/>
          </w:rPr>
          <w:tab/>
        </w:r>
        <w:r w:rsidR="007A27D1" w:rsidRPr="005C3773">
          <w:rPr>
            <w:rStyle w:val="Hyperlink"/>
            <w:noProof/>
          </w:rPr>
          <w:t>Ưu điểm của hệ thống</w:t>
        </w:r>
        <w:r w:rsidR="007A27D1">
          <w:rPr>
            <w:noProof/>
            <w:webHidden/>
          </w:rPr>
          <w:tab/>
        </w:r>
        <w:r w:rsidR="007A27D1">
          <w:rPr>
            <w:noProof/>
            <w:webHidden/>
          </w:rPr>
          <w:fldChar w:fldCharType="begin"/>
        </w:r>
        <w:r w:rsidR="007A27D1">
          <w:rPr>
            <w:noProof/>
            <w:webHidden/>
          </w:rPr>
          <w:instrText xml:space="preserve"> PAGEREF _Toc231510873 \h </w:instrText>
        </w:r>
        <w:r w:rsidR="007A27D1">
          <w:rPr>
            <w:noProof/>
            <w:webHidden/>
          </w:rPr>
        </w:r>
        <w:r w:rsidR="007A27D1">
          <w:rPr>
            <w:noProof/>
            <w:webHidden/>
          </w:rPr>
          <w:fldChar w:fldCharType="separate"/>
        </w:r>
        <w:r w:rsidR="0018653D">
          <w:rPr>
            <w:noProof/>
            <w:webHidden/>
          </w:rPr>
          <w:t>23</w:t>
        </w:r>
        <w:r w:rsidR="007A27D1">
          <w:rPr>
            <w:noProof/>
            <w:webHidden/>
          </w:rPr>
          <w:fldChar w:fldCharType="end"/>
        </w:r>
      </w:hyperlink>
    </w:p>
    <w:p w14:paraId="4B05AA42" w14:textId="019E7D80" w:rsidR="007A27D1" w:rsidRDefault="00000000">
      <w:pPr>
        <w:pStyle w:val="TOC3"/>
        <w:tabs>
          <w:tab w:val="left" w:pos="1540"/>
          <w:tab w:val="right" w:leader="dot" w:pos="9345"/>
        </w:tabs>
        <w:rPr>
          <w:rFonts w:asciiTheme="minorHAnsi" w:eastAsiaTheme="minorEastAsia" w:hAnsiTheme="minorHAnsi"/>
          <w:i w:val="0"/>
          <w:noProof/>
          <w:kern w:val="2"/>
          <w:sz w:val="22"/>
          <w14:ligatures w14:val="standardContextual"/>
        </w:rPr>
      </w:pPr>
      <w:hyperlink w:anchor="_Toc231510874" w:history="1">
        <w:r w:rsidR="007A27D1" w:rsidRPr="005C3773">
          <w:rPr>
            <w:rStyle w:val="Hyperlink"/>
            <w:noProof/>
          </w:rPr>
          <w:t>4.2.2.</w:t>
        </w:r>
        <w:r w:rsidR="007A27D1">
          <w:rPr>
            <w:rFonts w:asciiTheme="minorHAnsi" w:eastAsiaTheme="minorEastAsia" w:hAnsiTheme="minorHAnsi"/>
            <w:i w:val="0"/>
            <w:noProof/>
            <w:kern w:val="2"/>
            <w:sz w:val="22"/>
            <w14:ligatures w14:val="standardContextual"/>
          </w:rPr>
          <w:tab/>
        </w:r>
        <w:r w:rsidR="007A27D1" w:rsidRPr="005C3773">
          <w:rPr>
            <w:rStyle w:val="Hyperlink"/>
            <w:noProof/>
          </w:rPr>
          <w:t>Hạn chế</w:t>
        </w:r>
        <w:r w:rsidR="007A27D1">
          <w:rPr>
            <w:noProof/>
            <w:webHidden/>
          </w:rPr>
          <w:tab/>
        </w:r>
        <w:r w:rsidR="007A27D1">
          <w:rPr>
            <w:noProof/>
            <w:webHidden/>
          </w:rPr>
          <w:fldChar w:fldCharType="begin"/>
        </w:r>
        <w:r w:rsidR="007A27D1">
          <w:rPr>
            <w:noProof/>
            <w:webHidden/>
          </w:rPr>
          <w:instrText xml:space="preserve"> PAGEREF _Toc231510874 \h </w:instrText>
        </w:r>
        <w:r w:rsidR="007A27D1">
          <w:rPr>
            <w:noProof/>
            <w:webHidden/>
          </w:rPr>
        </w:r>
        <w:r w:rsidR="007A27D1">
          <w:rPr>
            <w:noProof/>
            <w:webHidden/>
          </w:rPr>
          <w:fldChar w:fldCharType="separate"/>
        </w:r>
        <w:r w:rsidR="0018653D">
          <w:rPr>
            <w:noProof/>
            <w:webHidden/>
          </w:rPr>
          <w:t>24</w:t>
        </w:r>
        <w:r w:rsidR="007A27D1">
          <w:rPr>
            <w:noProof/>
            <w:webHidden/>
          </w:rPr>
          <w:fldChar w:fldCharType="end"/>
        </w:r>
      </w:hyperlink>
    </w:p>
    <w:p w14:paraId="336191B9" w14:textId="394868A1" w:rsidR="007A27D1" w:rsidRDefault="00000000">
      <w:pPr>
        <w:pStyle w:val="TOC1"/>
        <w:tabs>
          <w:tab w:val="left" w:pos="1760"/>
          <w:tab w:val="right" w:leader="dot" w:pos="9345"/>
        </w:tabs>
        <w:rPr>
          <w:rFonts w:asciiTheme="minorHAnsi" w:eastAsiaTheme="minorEastAsia" w:hAnsiTheme="minorHAnsi"/>
          <w:b w:val="0"/>
          <w:caps w:val="0"/>
          <w:noProof/>
          <w:kern w:val="2"/>
          <w:sz w:val="22"/>
          <w14:ligatures w14:val="standardContextual"/>
        </w:rPr>
      </w:pPr>
      <w:hyperlink w:anchor="_Toc231510875" w:history="1">
        <w:r w:rsidR="007A27D1" w:rsidRPr="005C3773">
          <w:rPr>
            <w:rStyle w:val="Hyperlink"/>
            <w:noProof/>
          </w:rPr>
          <w:t>CHƯƠNG 5.</w:t>
        </w:r>
        <w:r w:rsidR="007A27D1">
          <w:rPr>
            <w:rFonts w:asciiTheme="minorHAnsi" w:eastAsiaTheme="minorEastAsia" w:hAnsiTheme="minorHAnsi"/>
            <w:b w:val="0"/>
            <w:caps w:val="0"/>
            <w:noProof/>
            <w:kern w:val="2"/>
            <w:sz w:val="22"/>
            <w14:ligatures w14:val="standardContextual"/>
          </w:rPr>
          <w:tab/>
        </w:r>
        <w:r w:rsidR="007A27D1" w:rsidRPr="005C3773">
          <w:rPr>
            <w:rStyle w:val="Hyperlink"/>
            <w:noProof/>
          </w:rPr>
          <w:t>KẾT LUẬN VÀ HƯỚNG PHÁT TRIỂN</w:t>
        </w:r>
        <w:r w:rsidR="007A27D1">
          <w:rPr>
            <w:noProof/>
            <w:webHidden/>
          </w:rPr>
          <w:tab/>
        </w:r>
        <w:r w:rsidR="007A27D1">
          <w:rPr>
            <w:noProof/>
            <w:webHidden/>
          </w:rPr>
          <w:fldChar w:fldCharType="begin"/>
        </w:r>
        <w:r w:rsidR="007A27D1">
          <w:rPr>
            <w:noProof/>
            <w:webHidden/>
          </w:rPr>
          <w:instrText xml:space="preserve"> PAGEREF _Toc231510875 \h </w:instrText>
        </w:r>
        <w:r w:rsidR="007A27D1">
          <w:rPr>
            <w:noProof/>
            <w:webHidden/>
          </w:rPr>
        </w:r>
        <w:r w:rsidR="007A27D1">
          <w:rPr>
            <w:noProof/>
            <w:webHidden/>
          </w:rPr>
          <w:fldChar w:fldCharType="separate"/>
        </w:r>
        <w:r w:rsidR="0018653D">
          <w:rPr>
            <w:noProof/>
            <w:webHidden/>
          </w:rPr>
          <w:t>25</w:t>
        </w:r>
        <w:r w:rsidR="007A27D1">
          <w:rPr>
            <w:noProof/>
            <w:webHidden/>
          </w:rPr>
          <w:fldChar w:fldCharType="end"/>
        </w:r>
      </w:hyperlink>
    </w:p>
    <w:p w14:paraId="412047B0" w14:textId="7757CF73" w:rsidR="007A27D1" w:rsidRDefault="00000000">
      <w:pPr>
        <w:pStyle w:val="TOC2"/>
        <w:tabs>
          <w:tab w:val="left" w:pos="1276"/>
          <w:tab w:val="right" w:leader="dot" w:pos="9345"/>
        </w:tabs>
        <w:rPr>
          <w:rFonts w:asciiTheme="minorHAnsi" w:eastAsiaTheme="minorEastAsia" w:hAnsiTheme="minorHAnsi"/>
          <w:b w:val="0"/>
          <w:noProof/>
          <w:kern w:val="2"/>
          <w:sz w:val="22"/>
          <w14:ligatures w14:val="standardContextual"/>
        </w:rPr>
      </w:pPr>
      <w:hyperlink w:anchor="_Toc231510876" w:history="1">
        <w:r w:rsidR="007A27D1" w:rsidRPr="005C3773">
          <w:rPr>
            <w:rStyle w:val="Hyperlink"/>
            <w:noProof/>
          </w:rPr>
          <w:t>5.1.</w:t>
        </w:r>
        <w:r w:rsidR="007A27D1">
          <w:rPr>
            <w:rFonts w:asciiTheme="minorHAnsi" w:eastAsiaTheme="minorEastAsia" w:hAnsiTheme="minorHAnsi"/>
            <w:b w:val="0"/>
            <w:noProof/>
            <w:kern w:val="2"/>
            <w:sz w:val="22"/>
            <w14:ligatures w14:val="standardContextual"/>
          </w:rPr>
          <w:tab/>
        </w:r>
        <w:r w:rsidR="007A27D1" w:rsidRPr="005C3773">
          <w:rPr>
            <w:rStyle w:val="Hyperlink"/>
            <w:noProof/>
          </w:rPr>
          <w:t>Kết luận</w:t>
        </w:r>
        <w:r w:rsidR="007A27D1">
          <w:rPr>
            <w:noProof/>
            <w:webHidden/>
          </w:rPr>
          <w:tab/>
        </w:r>
        <w:r w:rsidR="007A27D1">
          <w:rPr>
            <w:noProof/>
            <w:webHidden/>
          </w:rPr>
          <w:fldChar w:fldCharType="begin"/>
        </w:r>
        <w:r w:rsidR="007A27D1">
          <w:rPr>
            <w:noProof/>
            <w:webHidden/>
          </w:rPr>
          <w:instrText xml:space="preserve"> PAGEREF _Toc231510876 \h </w:instrText>
        </w:r>
        <w:r w:rsidR="007A27D1">
          <w:rPr>
            <w:noProof/>
            <w:webHidden/>
          </w:rPr>
        </w:r>
        <w:r w:rsidR="007A27D1">
          <w:rPr>
            <w:noProof/>
            <w:webHidden/>
          </w:rPr>
          <w:fldChar w:fldCharType="separate"/>
        </w:r>
        <w:r w:rsidR="0018653D">
          <w:rPr>
            <w:noProof/>
            <w:webHidden/>
          </w:rPr>
          <w:t>25</w:t>
        </w:r>
        <w:r w:rsidR="007A27D1">
          <w:rPr>
            <w:noProof/>
            <w:webHidden/>
          </w:rPr>
          <w:fldChar w:fldCharType="end"/>
        </w:r>
      </w:hyperlink>
    </w:p>
    <w:p w14:paraId="0E6B10D8" w14:textId="68530058" w:rsidR="007A27D1" w:rsidRDefault="00000000">
      <w:pPr>
        <w:pStyle w:val="TOC2"/>
        <w:tabs>
          <w:tab w:val="left" w:pos="1276"/>
          <w:tab w:val="right" w:leader="dot" w:pos="9345"/>
        </w:tabs>
        <w:rPr>
          <w:rStyle w:val="Hyperlink"/>
          <w:noProof/>
        </w:rPr>
      </w:pPr>
      <w:hyperlink w:anchor="_Toc231510877" w:history="1">
        <w:r w:rsidR="007A27D1" w:rsidRPr="005C3773">
          <w:rPr>
            <w:rStyle w:val="Hyperlink"/>
            <w:noProof/>
          </w:rPr>
          <w:t>5.2.</w:t>
        </w:r>
        <w:r w:rsidR="007A27D1">
          <w:rPr>
            <w:rFonts w:asciiTheme="minorHAnsi" w:eastAsiaTheme="minorEastAsia" w:hAnsiTheme="minorHAnsi"/>
            <w:b w:val="0"/>
            <w:noProof/>
            <w:kern w:val="2"/>
            <w:sz w:val="22"/>
            <w14:ligatures w14:val="standardContextual"/>
          </w:rPr>
          <w:tab/>
        </w:r>
        <w:r w:rsidR="007A27D1" w:rsidRPr="005C3773">
          <w:rPr>
            <w:rStyle w:val="Hyperlink"/>
            <w:noProof/>
          </w:rPr>
          <w:t>Hướng phát triển trong tương lai</w:t>
        </w:r>
        <w:r w:rsidR="007A27D1">
          <w:rPr>
            <w:noProof/>
            <w:webHidden/>
          </w:rPr>
          <w:tab/>
        </w:r>
        <w:r w:rsidR="007A27D1">
          <w:rPr>
            <w:noProof/>
            <w:webHidden/>
          </w:rPr>
          <w:fldChar w:fldCharType="begin"/>
        </w:r>
        <w:r w:rsidR="007A27D1">
          <w:rPr>
            <w:noProof/>
            <w:webHidden/>
          </w:rPr>
          <w:instrText xml:space="preserve"> PAGEREF _Toc231510877 \h </w:instrText>
        </w:r>
        <w:r w:rsidR="007A27D1">
          <w:rPr>
            <w:noProof/>
            <w:webHidden/>
          </w:rPr>
        </w:r>
        <w:r w:rsidR="007A27D1">
          <w:rPr>
            <w:noProof/>
            <w:webHidden/>
          </w:rPr>
          <w:fldChar w:fldCharType="separate"/>
        </w:r>
        <w:r w:rsidR="0018653D">
          <w:rPr>
            <w:noProof/>
            <w:webHidden/>
          </w:rPr>
          <w:t>25</w:t>
        </w:r>
        <w:r w:rsidR="007A27D1">
          <w:rPr>
            <w:noProof/>
            <w:webHidden/>
          </w:rPr>
          <w:fldChar w:fldCharType="end"/>
        </w:r>
      </w:hyperlink>
    </w:p>
    <w:p w14:paraId="4A2906CC" w14:textId="77777777" w:rsidR="00900E4A" w:rsidRDefault="00900E4A" w:rsidP="00900E4A"/>
    <w:p w14:paraId="68911B8D" w14:textId="77777777" w:rsidR="00900E4A" w:rsidRDefault="00900E4A" w:rsidP="00900E4A"/>
    <w:p w14:paraId="661B64B8" w14:textId="77777777" w:rsidR="00900E4A" w:rsidRDefault="00900E4A" w:rsidP="00900E4A"/>
    <w:p w14:paraId="7A1F80A3" w14:textId="77777777" w:rsidR="00900E4A" w:rsidRDefault="00900E4A" w:rsidP="00900E4A"/>
    <w:p w14:paraId="2B2767B9" w14:textId="77777777" w:rsidR="00900E4A" w:rsidRDefault="00900E4A" w:rsidP="00900E4A"/>
    <w:p w14:paraId="4C7FB33C" w14:textId="77777777" w:rsidR="00900E4A" w:rsidRDefault="00900E4A" w:rsidP="00900E4A"/>
    <w:p w14:paraId="158B37D4" w14:textId="77777777" w:rsidR="00900E4A" w:rsidRDefault="00900E4A" w:rsidP="00900E4A"/>
    <w:p w14:paraId="4FCC9143" w14:textId="77777777" w:rsidR="00900E4A" w:rsidRDefault="00900E4A" w:rsidP="00900E4A"/>
    <w:p w14:paraId="37FB2B75" w14:textId="77777777" w:rsidR="00900E4A" w:rsidRDefault="00900E4A" w:rsidP="00900E4A"/>
    <w:p w14:paraId="704FD6E1" w14:textId="77777777" w:rsidR="00900E4A" w:rsidRDefault="00900E4A" w:rsidP="00900E4A"/>
    <w:p w14:paraId="315FCE90" w14:textId="77777777" w:rsidR="00900E4A" w:rsidRDefault="00900E4A" w:rsidP="00900E4A"/>
    <w:p w14:paraId="403AEBC0" w14:textId="77777777" w:rsidR="00900E4A" w:rsidRDefault="00900E4A" w:rsidP="00900E4A"/>
    <w:p w14:paraId="6A52D061" w14:textId="77777777" w:rsidR="00900E4A" w:rsidRDefault="00900E4A" w:rsidP="00900E4A"/>
    <w:p w14:paraId="548EE953" w14:textId="77777777" w:rsidR="00900E4A" w:rsidRDefault="00900E4A" w:rsidP="00900E4A"/>
    <w:p w14:paraId="709501E7" w14:textId="77777777" w:rsidR="00900E4A" w:rsidRDefault="00900E4A" w:rsidP="00900E4A"/>
    <w:p w14:paraId="2E4B36F3" w14:textId="77777777" w:rsidR="00900E4A" w:rsidRDefault="00900E4A" w:rsidP="00900E4A"/>
    <w:p w14:paraId="74429E5B" w14:textId="77777777" w:rsidR="00900E4A" w:rsidRDefault="00900E4A" w:rsidP="00900E4A"/>
    <w:p w14:paraId="3D9A272A" w14:textId="77777777" w:rsidR="00900E4A" w:rsidRDefault="00900E4A" w:rsidP="00900E4A"/>
    <w:p w14:paraId="0C7C5619" w14:textId="77777777" w:rsidR="00900E4A" w:rsidRDefault="00900E4A" w:rsidP="00900E4A"/>
    <w:p w14:paraId="227EA2A2" w14:textId="77777777" w:rsidR="00900E4A" w:rsidRDefault="00900E4A" w:rsidP="00900E4A"/>
    <w:p w14:paraId="6A265896" w14:textId="77777777" w:rsidR="00900E4A" w:rsidRDefault="00900E4A" w:rsidP="00900E4A"/>
    <w:p w14:paraId="0537E205" w14:textId="77777777" w:rsidR="00900E4A" w:rsidRDefault="00900E4A" w:rsidP="00900E4A"/>
    <w:p w14:paraId="6631CEA4" w14:textId="1BF68D86" w:rsidR="00900E4A" w:rsidRPr="00900E4A" w:rsidRDefault="00900E4A" w:rsidP="00900E4A">
      <w:pPr>
        <w:pStyle w:val="DoanVB"/>
        <w:spacing w:before="60" w:after="60"/>
        <w:jc w:val="center"/>
        <w:rPr>
          <w:b/>
          <w:bCs/>
          <w:sz w:val="36"/>
          <w:szCs w:val="36"/>
        </w:rPr>
      </w:pPr>
      <w:r>
        <w:rPr>
          <w:b/>
          <w:bCs/>
          <w:sz w:val="36"/>
          <w:szCs w:val="36"/>
        </w:rPr>
        <w:lastRenderedPageBreak/>
        <w:t>DANH M</w:t>
      </w:r>
      <w:r w:rsidRPr="007A27D1">
        <w:rPr>
          <w:b/>
          <w:bCs/>
          <w:sz w:val="36"/>
          <w:szCs w:val="36"/>
        </w:rPr>
        <w:t>ỤC</w:t>
      </w:r>
      <w:r>
        <w:rPr>
          <w:b/>
          <w:bCs/>
          <w:sz w:val="36"/>
          <w:szCs w:val="36"/>
        </w:rPr>
        <w:t xml:space="preserve"> HÌNH ẢNH</w:t>
      </w:r>
    </w:p>
    <w:p w14:paraId="458D1B78" w14:textId="77777777" w:rsidR="00900E4A" w:rsidRDefault="007A27D1" w:rsidP="00900E4A">
      <w:pPr>
        <w:pStyle w:val="DoanVB"/>
        <w:ind w:firstLine="0"/>
        <w:rPr>
          <w:noProof/>
        </w:rPr>
      </w:pPr>
      <w:r>
        <w:fldChar w:fldCharType="end"/>
      </w:r>
      <w:r w:rsidR="00900E4A">
        <w:fldChar w:fldCharType="begin"/>
      </w:r>
      <w:r w:rsidR="00900E4A">
        <w:instrText xml:space="preserve"> TOC \h \z \c "Hình" </w:instrText>
      </w:r>
      <w:r w:rsidR="00900E4A">
        <w:fldChar w:fldCharType="separate"/>
      </w:r>
    </w:p>
    <w:p w14:paraId="5163AC39" w14:textId="4C00C6C8" w:rsidR="00900E4A" w:rsidRDefault="00000000">
      <w:pPr>
        <w:pStyle w:val="TableofFigures"/>
        <w:tabs>
          <w:tab w:val="right" w:leader="dot" w:pos="9345"/>
        </w:tabs>
        <w:rPr>
          <w:rFonts w:asciiTheme="minorHAnsi" w:eastAsiaTheme="minorEastAsia" w:hAnsiTheme="minorHAnsi"/>
          <w:noProof/>
          <w:kern w:val="2"/>
          <w:sz w:val="22"/>
          <w14:ligatures w14:val="standardContextual"/>
        </w:rPr>
      </w:pPr>
      <w:hyperlink w:anchor="_Toc231511030" w:history="1">
        <w:r w:rsidR="00900E4A" w:rsidRPr="001201DE">
          <w:rPr>
            <w:rStyle w:val="Hyperlink"/>
            <w:noProof/>
          </w:rPr>
          <w:t>Hình 1.1. Giao diện hiện đại của ứng dụng khi sử dụng thư viện ttkbootstrap</w:t>
        </w:r>
        <w:r w:rsidR="00900E4A">
          <w:rPr>
            <w:noProof/>
            <w:webHidden/>
          </w:rPr>
          <w:tab/>
        </w:r>
        <w:r w:rsidR="00900E4A">
          <w:rPr>
            <w:noProof/>
            <w:webHidden/>
          </w:rPr>
          <w:fldChar w:fldCharType="begin"/>
        </w:r>
        <w:r w:rsidR="00900E4A">
          <w:rPr>
            <w:noProof/>
            <w:webHidden/>
          </w:rPr>
          <w:instrText xml:space="preserve"> PAGEREF _Toc231511030 \h </w:instrText>
        </w:r>
        <w:r w:rsidR="00900E4A">
          <w:rPr>
            <w:noProof/>
            <w:webHidden/>
          </w:rPr>
        </w:r>
        <w:r w:rsidR="00900E4A">
          <w:rPr>
            <w:noProof/>
            <w:webHidden/>
          </w:rPr>
          <w:fldChar w:fldCharType="separate"/>
        </w:r>
        <w:r w:rsidR="0018653D">
          <w:rPr>
            <w:noProof/>
            <w:webHidden/>
          </w:rPr>
          <w:t>4</w:t>
        </w:r>
        <w:r w:rsidR="00900E4A">
          <w:rPr>
            <w:noProof/>
            <w:webHidden/>
          </w:rPr>
          <w:fldChar w:fldCharType="end"/>
        </w:r>
      </w:hyperlink>
    </w:p>
    <w:p w14:paraId="77D2FA8B" w14:textId="4ECE8C5C" w:rsidR="00900E4A" w:rsidRDefault="00000000">
      <w:pPr>
        <w:pStyle w:val="TableofFigures"/>
        <w:tabs>
          <w:tab w:val="right" w:leader="dot" w:pos="9345"/>
        </w:tabs>
        <w:rPr>
          <w:rFonts w:asciiTheme="minorHAnsi" w:eastAsiaTheme="minorEastAsia" w:hAnsiTheme="minorHAnsi"/>
          <w:noProof/>
          <w:kern w:val="2"/>
          <w:sz w:val="22"/>
          <w14:ligatures w14:val="standardContextual"/>
        </w:rPr>
      </w:pPr>
      <w:hyperlink r:id="rId13" w:anchor="_Toc231511031" w:history="1">
        <w:r w:rsidR="00900E4A" w:rsidRPr="001201DE">
          <w:rPr>
            <w:rStyle w:val="Hyperlink"/>
            <w:noProof/>
          </w:rPr>
          <w:t>Hình 2.1. Bảng Users</w:t>
        </w:r>
        <w:r w:rsidR="00900E4A">
          <w:rPr>
            <w:noProof/>
            <w:webHidden/>
          </w:rPr>
          <w:tab/>
        </w:r>
        <w:r w:rsidR="00900E4A">
          <w:rPr>
            <w:noProof/>
            <w:webHidden/>
          </w:rPr>
          <w:fldChar w:fldCharType="begin"/>
        </w:r>
        <w:r w:rsidR="00900E4A">
          <w:rPr>
            <w:noProof/>
            <w:webHidden/>
          </w:rPr>
          <w:instrText xml:space="preserve"> PAGEREF _Toc231511031 \h </w:instrText>
        </w:r>
        <w:r w:rsidR="00900E4A">
          <w:rPr>
            <w:noProof/>
            <w:webHidden/>
          </w:rPr>
        </w:r>
        <w:r w:rsidR="00900E4A">
          <w:rPr>
            <w:noProof/>
            <w:webHidden/>
          </w:rPr>
          <w:fldChar w:fldCharType="separate"/>
        </w:r>
        <w:r w:rsidR="0018653D">
          <w:rPr>
            <w:noProof/>
            <w:webHidden/>
          </w:rPr>
          <w:t>7</w:t>
        </w:r>
        <w:r w:rsidR="00900E4A">
          <w:rPr>
            <w:noProof/>
            <w:webHidden/>
          </w:rPr>
          <w:fldChar w:fldCharType="end"/>
        </w:r>
      </w:hyperlink>
    </w:p>
    <w:p w14:paraId="73E29FA7" w14:textId="386FCB2B" w:rsidR="00900E4A" w:rsidRDefault="00000000">
      <w:pPr>
        <w:pStyle w:val="TableofFigures"/>
        <w:tabs>
          <w:tab w:val="right" w:leader="dot" w:pos="9345"/>
        </w:tabs>
        <w:rPr>
          <w:rFonts w:asciiTheme="minorHAnsi" w:eastAsiaTheme="minorEastAsia" w:hAnsiTheme="minorHAnsi"/>
          <w:noProof/>
          <w:kern w:val="2"/>
          <w:sz w:val="22"/>
          <w14:ligatures w14:val="standardContextual"/>
        </w:rPr>
      </w:pPr>
      <w:hyperlink w:anchor="_Toc231511032" w:history="1">
        <w:r w:rsidR="00900E4A" w:rsidRPr="001201DE">
          <w:rPr>
            <w:rStyle w:val="Hyperlink"/>
            <w:noProof/>
          </w:rPr>
          <w:t>Hình 2.2. Bảng Categories</w:t>
        </w:r>
        <w:r w:rsidR="00900E4A">
          <w:rPr>
            <w:noProof/>
            <w:webHidden/>
          </w:rPr>
          <w:tab/>
        </w:r>
        <w:r w:rsidR="00900E4A">
          <w:rPr>
            <w:noProof/>
            <w:webHidden/>
          </w:rPr>
          <w:fldChar w:fldCharType="begin"/>
        </w:r>
        <w:r w:rsidR="00900E4A">
          <w:rPr>
            <w:noProof/>
            <w:webHidden/>
          </w:rPr>
          <w:instrText xml:space="preserve"> PAGEREF _Toc231511032 \h </w:instrText>
        </w:r>
        <w:r w:rsidR="00900E4A">
          <w:rPr>
            <w:noProof/>
            <w:webHidden/>
          </w:rPr>
        </w:r>
        <w:r w:rsidR="00900E4A">
          <w:rPr>
            <w:noProof/>
            <w:webHidden/>
          </w:rPr>
          <w:fldChar w:fldCharType="separate"/>
        </w:r>
        <w:r w:rsidR="0018653D">
          <w:rPr>
            <w:noProof/>
            <w:webHidden/>
          </w:rPr>
          <w:t>8</w:t>
        </w:r>
        <w:r w:rsidR="00900E4A">
          <w:rPr>
            <w:noProof/>
            <w:webHidden/>
          </w:rPr>
          <w:fldChar w:fldCharType="end"/>
        </w:r>
      </w:hyperlink>
    </w:p>
    <w:p w14:paraId="5813BEEE" w14:textId="1C669CDA" w:rsidR="00900E4A" w:rsidRDefault="00000000">
      <w:pPr>
        <w:pStyle w:val="TableofFigures"/>
        <w:tabs>
          <w:tab w:val="right" w:leader="dot" w:pos="9345"/>
        </w:tabs>
        <w:rPr>
          <w:rFonts w:asciiTheme="minorHAnsi" w:eastAsiaTheme="minorEastAsia" w:hAnsiTheme="minorHAnsi"/>
          <w:noProof/>
          <w:kern w:val="2"/>
          <w:sz w:val="22"/>
          <w14:ligatures w14:val="standardContextual"/>
        </w:rPr>
      </w:pPr>
      <w:hyperlink w:anchor="_Toc231511033" w:history="1">
        <w:r w:rsidR="00900E4A" w:rsidRPr="001201DE">
          <w:rPr>
            <w:rStyle w:val="Hyperlink"/>
            <w:noProof/>
          </w:rPr>
          <w:t>Hình 2.3. Bảng Menu</w:t>
        </w:r>
        <w:r w:rsidR="00900E4A">
          <w:rPr>
            <w:noProof/>
            <w:webHidden/>
          </w:rPr>
          <w:tab/>
        </w:r>
        <w:r w:rsidR="00900E4A">
          <w:rPr>
            <w:noProof/>
            <w:webHidden/>
          </w:rPr>
          <w:fldChar w:fldCharType="begin"/>
        </w:r>
        <w:r w:rsidR="00900E4A">
          <w:rPr>
            <w:noProof/>
            <w:webHidden/>
          </w:rPr>
          <w:instrText xml:space="preserve"> PAGEREF _Toc231511033 \h </w:instrText>
        </w:r>
        <w:r w:rsidR="00900E4A">
          <w:rPr>
            <w:noProof/>
            <w:webHidden/>
          </w:rPr>
        </w:r>
        <w:r w:rsidR="00900E4A">
          <w:rPr>
            <w:noProof/>
            <w:webHidden/>
          </w:rPr>
          <w:fldChar w:fldCharType="separate"/>
        </w:r>
        <w:r w:rsidR="0018653D">
          <w:rPr>
            <w:noProof/>
            <w:webHidden/>
          </w:rPr>
          <w:t>9</w:t>
        </w:r>
        <w:r w:rsidR="00900E4A">
          <w:rPr>
            <w:noProof/>
            <w:webHidden/>
          </w:rPr>
          <w:fldChar w:fldCharType="end"/>
        </w:r>
      </w:hyperlink>
    </w:p>
    <w:p w14:paraId="089094A5" w14:textId="29D368D4" w:rsidR="00900E4A" w:rsidRDefault="00000000">
      <w:pPr>
        <w:pStyle w:val="TableofFigures"/>
        <w:tabs>
          <w:tab w:val="right" w:leader="dot" w:pos="9345"/>
        </w:tabs>
        <w:rPr>
          <w:rFonts w:asciiTheme="minorHAnsi" w:eastAsiaTheme="minorEastAsia" w:hAnsiTheme="minorHAnsi"/>
          <w:noProof/>
          <w:kern w:val="2"/>
          <w:sz w:val="22"/>
          <w14:ligatures w14:val="standardContextual"/>
        </w:rPr>
      </w:pPr>
      <w:hyperlink w:anchor="_Toc231511034" w:history="1">
        <w:r w:rsidR="00900E4A" w:rsidRPr="001201DE">
          <w:rPr>
            <w:rStyle w:val="Hyperlink"/>
            <w:noProof/>
          </w:rPr>
          <w:t>Hình 2.4. Bảng Orders</w:t>
        </w:r>
        <w:r w:rsidR="00900E4A">
          <w:rPr>
            <w:noProof/>
            <w:webHidden/>
          </w:rPr>
          <w:tab/>
        </w:r>
        <w:r w:rsidR="00900E4A">
          <w:rPr>
            <w:noProof/>
            <w:webHidden/>
          </w:rPr>
          <w:fldChar w:fldCharType="begin"/>
        </w:r>
        <w:r w:rsidR="00900E4A">
          <w:rPr>
            <w:noProof/>
            <w:webHidden/>
          </w:rPr>
          <w:instrText xml:space="preserve"> PAGEREF _Toc231511034 \h </w:instrText>
        </w:r>
        <w:r w:rsidR="00900E4A">
          <w:rPr>
            <w:noProof/>
            <w:webHidden/>
          </w:rPr>
        </w:r>
        <w:r w:rsidR="00900E4A">
          <w:rPr>
            <w:noProof/>
            <w:webHidden/>
          </w:rPr>
          <w:fldChar w:fldCharType="separate"/>
        </w:r>
        <w:r w:rsidR="0018653D">
          <w:rPr>
            <w:noProof/>
            <w:webHidden/>
          </w:rPr>
          <w:t>10</w:t>
        </w:r>
        <w:r w:rsidR="00900E4A">
          <w:rPr>
            <w:noProof/>
            <w:webHidden/>
          </w:rPr>
          <w:fldChar w:fldCharType="end"/>
        </w:r>
      </w:hyperlink>
    </w:p>
    <w:p w14:paraId="2DA32BCD" w14:textId="1A45CC22" w:rsidR="00900E4A" w:rsidRDefault="00000000">
      <w:pPr>
        <w:pStyle w:val="TableofFigures"/>
        <w:tabs>
          <w:tab w:val="right" w:leader="dot" w:pos="9345"/>
        </w:tabs>
        <w:rPr>
          <w:rFonts w:asciiTheme="minorHAnsi" w:eastAsiaTheme="minorEastAsia" w:hAnsiTheme="minorHAnsi"/>
          <w:noProof/>
          <w:kern w:val="2"/>
          <w:sz w:val="22"/>
          <w14:ligatures w14:val="standardContextual"/>
        </w:rPr>
      </w:pPr>
      <w:hyperlink r:id="rId14" w:anchor="_Toc231511035" w:history="1">
        <w:r w:rsidR="00900E4A" w:rsidRPr="001201DE">
          <w:rPr>
            <w:rStyle w:val="Hyperlink"/>
            <w:noProof/>
          </w:rPr>
          <w:t>Hình 2.5. Bảng OrderDetails</w:t>
        </w:r>
        <w:r w:rsidR="00900E4A">
          <w:rPr>
            <w:noProof/>
            <w:webHidden/>
          </w:rPr>
          <w:tab/>
        </w:r>
        <w:r w:rsidR="00900E4A">
          <w:rPr>
            <w:noProof/>
            <w:webHidden/>
          </w:rPr>
          <w:fldChar w:fldCharType="begin"/>
        </w:r>
        <w:r w:rsidR="00900E4A">
          <w:rPr>
            <w:noProof/>
            <w:webHidden/>
          </w:rPr>
          <w:instrText xml:space="preserve"> PAGEREF _Toc231511035 \h </w:instrText>
        </w:r>
        <w:r w:rsidR="00900E4A">
          <w:rPr>
            <w:noProof/>
            <w:webHidden/>
          </w:rPr>
        </w:r>
        <w:r w:rsidR="00900E4A">
          <w:rPr>
            <w:noProof/>
            <w:webHidden/>
          </w:rPr>
          <w:fldChar w:fldCharType="separate"/>
        </w:r>
        <w:r w:rsidR="0018653D">
          <w:rPr>
            <w:noProof/>
            <w:webHidden/>
          </w:rPr>
          <w:t>10</w:t>
        </w:r>
        <w:r w:rsidR="00900E4A">
          <w:rPr>
            <w:noProof/>
            <w:webHidden/>
          </w:rPr>
          <w:fldChar w:fldCharType="end"/>
        </w:r>
      </w:hyperlink>
    </w:p>
    <w:p w14:paraId="67D4113E" w14:textId="73172BB3" w:rsidR="00900E4A" w:rsidRDefault="00000000">
      <w:pPr>
        <w:pStyle w:val="TableofFigures"/>
        <w:tabs>
          <w:tab w:val="right" w:leader="dot" w:pos="9345"/>
        </w:tabs>
        <w:rPr>
          <w:rFonts w:asciiTheme="minorHAnsi" w:eastAsiaTheme="minorEastAsia" w:hAnsiTheme="minorHAnsi"/>
          <w:noProof/>
          <w:kern w:val="2"/>
          <w:sz w:val="22"/>
          <w14:ligatures w14:val="standardContextual"/>
        </w:rPr>
      </w:pPr>
      <w:hyperlink w:anchor="_Toc231511036" w:history="1">
        <w:r w:rsidR="00900E4A" w:rsidRPr="001201DE">
          <w:rPr>
            <w:rStyle w:val="Hyperlink"/>
            <w:noProof/>
          </w:rPr>
          <w:t>Hình 2.6. Sơ đồ ERD</w:t>
        </w:r>
        <w:r w:rsidR="00900E4A">
          <w:rPr>
            <w:noProof/>
            <w:webHidden/>
          </w:rPr>
          <w:tab/>
        </w:r>
        <w:r w:rsidR="00900E4A">
          <w:rPr>
            <w:noProof/>
            <w:webHidden/>
          </w:rPr>
          <w:fldChar w:fldCharType="begin"/>
        </w:r>
        <w:r w:rsidR="00900E4A">
          <w:rPr>
            <w:noProof/>
            <w:webHidden/>
          </w:rPr>
          <w:instrText xml:space="preserve"> PAGEREF _Toc231511036 \h </w:instrText>
        </w:r>
        <w:r w:rsidR="00900E4A">
          <w:rPr>
            <w:noProof/>
            <w:webHidden/>
          </w:rPr>
        </w:r>
        <w:r w:rsidR="00900E4A">
          <w:rPr>
            <w:noProof/>
            <w:webHidden/>
          </w:rPr>
          <w:fldChar w:fldCharType="separate"/>
        </w:r>
        <w:r w:rsidR="0018653D">
          <w:rPr>
            <w:noProof/>
            <w:webHidden/>
          </w:rPr>
          <w:t>11</w:t>
        </w:r>
        <w:r w:rsidR="00900E4A">
          <w:rPr>
            <w:noProof/>
            <w:webHidden/>
          </w:rPr>
          <w:fldChar w:fldCharType="end"/>
        </w:r>
      </w:hyperlink>
    </w:p>
    <w:p w14:paraId="4DA65316" w14:textId="6D3CBC36" w:rsidR="00900E4A" w:rsidRDefault="00000000">
      <w:pPr>
        <w:pStyle w:val="TableofFigures"/>
        <w:tabs>
          <w:tab w:val="right" w:leader="dot" w:pos="9345"/>
        </w:tabs>
        <w:rPr>
          <w:rFonts w:asciiTheme="minorHAnsi" w:eastAsiaTheme="minorEastAsia" w:hAnsiTheme="minorHAnsi"/>
          <w:noProof/>
          <w:kern w:val="2"/>
          <w:sz w:val="22"/>
          <w14:ligatures w14:val="standardContextual"/>
        </w:rPr>
      </w:pPr>
      <w:hyperlink w:anchor="_Toc231511037" w:history="1">
        <w:r w:rsidR="00900E4A" w:rsidRPr="001201DE">
          <w:rPr>
            <w:rStyle w:val="Hyperlink"/>
            <w:noProof/>
          </w:rPr>
          <w:t>Hình 3.1. Cây thư mục dự án</w:t>
        </w:r>
        <w:r w:rsidR="00900E4A">
          <w:rPr>
            <w:noProof/>
            <w:webHidden/>
          </w:rPr>
          <w:tab/>
        </w:r>
        <w:r w:rsidR="00900E4A">
          <w:rPr>
            <w:noProof/>
            <w:webHidden/>
          </w:rPr>
          <w:fldChar w:fldCharType="begin"/>
        </w:r>
        <w:r w:rsidR="00900E4A">
          <w:rPr>
            <w:noProof/>
            <w:webHidden/>
          </w:rPr>
          <w:instrText xml:space="preserve"> PAGEREF _Toc231511037 \h </w:instrText>
        </w:r>
        <w:r w:rsidR="00900E4A">
          <w:rPr>
            <w:noProof/>
            <w:webHidden/>
          </w:rPr>
        </w:r>
        <w:r w:rsidR="00900E4A">
          <w:rPr>
            <w:noProof/>
            <w:webHidden/>
          </w:rPr>
          <w:fldChar w:fldCharType="separate"/>
        </w:r>
        <w:r w:rsidR="0018653D">
          <w:rPr>
            <w:noProof/>
            <w:webHidden/>
          </w:rPr>
          <w:t>12</w:t>
        </w:r>
        <w:r w:rsidR="00900E4A">
          <w:rPr>
            <w:noProof/>
            <w:webHidden/>
          </w:rPr>
          <w:fldChar w:fldCharType="end"/>
        </w:r>
      </w:hyperlink>
    </w:p>
    <w:p w14:paraId="00CE4B7D" w14:textId="7187AECC" w:rsidR="00900E4A" w:rsidRDefault="00000000">
      <w:pPr>
        <w:pStyle w:val="TableofFigures"/>
        <w:tabs>
          <w:tab w:val="right" w:leader="dot" w:pos="9345"/>
        </w:tabs>
        <w:rPr>
          <w:rFonts w:asciiTheme="minorHAnsi" w:eastAsiaTheme="minorEastAsia" w:hAnsiTheme="minorHAnsi"/>
          <w:noProof/>
          <w:kern w:val="2"/>
          <w:sz w:val="22"/>
          <w14:ligatures w14:val="standardContextual"/>
        </w:rPr>
      </w:pPr>
      <w:hyperlink w:anchor="_Toc231511038" w:history="1">
        <w:r w:rsidR="00900E4A" w:rsidRPr="001201DE">
          <w:rPr>
            <w:rStyle w:val="Hyperlink"/>
            <w:noProof/>
          </w:rPr>
          <w:t>Hình 3.2. Bảng Menu được nạp tự động sẵn như sau</w:t>
        </w:r>
        <w:r w:rsidR="00900E4A">
          <w:rPr>
            <w:noProof/>
            <w:webHidden/>
          </w:rPr>
          <w:tab/>
        </w:r>
        <w:r w:rsidR="00900E4A">
          <w:rPr>
            <w:noProof/>
            <w:webHidden/>
          </w:rPr>
          <w:fldChar w:fldCharType="begin"/>
        </w:r>
        <w:r w:rsidR="00900E4A">
          <w:rPr>
            <w:noProof/>
            <w:webHidden/>
          </w:rPr>
          <w:instrText xml:space="preserve"> PAGEREF _Toc231511038 \h </w:instrText>
        </w:r>
        <w:r w:rsidR="00900E4A">
          <w:rPr>
            <w:noProof/>
            <w:webHidden/>
          </w:rPr>
        </w:r>
        <w:r w:rsidR="00900E4A">
          <w:rPr>
            <w:noProof/>
            <w:webHidden/>
          </w:rPr>
          <w:fldChar w:fldCharType="separate"/>
        </w:r>
        <w:r w:rsidR="0018653D">
          <w:rPr>
            <w:noProof/>
            <w:webHidden/>
          </w:rPr>
          <w:t>13</w:t>
        </w:r>
        <w:r w:rsidR="00900E4A">
          <w:rPr>
            <w:noProof/>
            <w:webHidden/>
          </w:rPr>
          <w:fldChar w:fldCharType="end"/>
        </w:r>
      </w:hyperlink>
    </w:p>
    <w:p w14:paraId="05329B62" w14:textId="0F9CB929" w:rsidR="00900E4A" w:rsidRDefault="00000000">
      <w:pPr>
        <w:pStyle w:val="TableofFigures"/>
        <w:tabs>
          <w:tab w:val="right" w:leader="dot" w:pos="9345"/>
        </w:tabs>
        <w:rPr>
          <w:rFonts w:asciiTheme="minorHAnsi" w:eastAsiaTheme="minorEastAsia" w:hAnsiTheme="minorHAnsi"/>
          <w:noProof/>
          <w:kern w:val="2"/>
          <w:sz w:val="22"/>
          <w14:ligatures w14:val="standardContextual"/>
        </w:rPr>
      </w:pPr>
      <w:hyperlink w:anchor="_Toc231511039" w:history="1">
        <w:r w:rsidR="00900E4A" w:rsidRPr="001201DE">
          <w:rPr>
            <w:rStyle w:val="Hyperlink"/>
            <w:noProof/>
          </w:rPr>
          <w:t>Hình 3.3. Giao diện Login</w:t>
        </w:r>
        <w:r w:rsidR="00900E4A">
          <w:rPr>
            <w:noProof/>
            <w:webHidden/>
          </w:rPr>
          <w:tab/>
        </w:r>
        <w:r w:rsidR="00900E4A">
          <w:rPr>
            <w:noProof/>
            <w:webHidden/>
          </w:rPr>
          <w:fldChar w:fldCharType="begin"/>
        </w:r>
        <w:r w:rsidR="00900E4A">
          <w:rPr>
            <w:noProof/>
            <w:webHidden/>
          </w:rPr>
          <w:instrText xml:space="preserve"> PAGEREF _Toc231511039 \h </w:instrText>
        </w:r>
        <w:r w:rsidR="00900E4A">
          <w:rPr>
            <w:noProof/>
            <w:webHidden/>
          </w:rPr>
        </w:r>
        <w:r w:rsidR="00900E4A">
          <w:rPr>
            <w:noProof/>
            <w:webHidden/>
          </w:rPr>
          <w:fldChar w:fldCharType="separate"/>
        </w:r>
        <w:r w:rsidR="0018653D">
          <w:rPr>
            <w:noProof/>
            <w:webHidden/>
          </w:rPr>
          <w:t>14</w:t>
        </w:r>
        <w:r w:rsidR="00900E4A">
          <w:rPr>
            <w:noProof/>
            <w:webHidden/>
          </w:rPr>
          <w:fldChar w:fldCharType="end"/>
        </w:r>
      </w:hyperlink>
    </w:p>
    <w:p w14:paraId="017FAF16" w14:textId="399D5315" w:rsidR="00900E4A" w:rsidRDefault="00000000">
      <w:pPr>
        <w:pStyle w:val="TableofFigures"/>
        <w:tabs>
          <w:tab w:val="right" w:leader="dot" w:pos="9345"/>
        </w:tabs>
        <w:rPr>
          <w:rFonts w:asciiTheme="minorHAnsi" w:eastAsiaTheme="minorEastAsia" w:hAnsiTheme="minorHAnsi"/>
          <w:noProof/>
          <w:kern w:val="2"/>
          <w:sz w:val="22"/>
          <w14:ligatures w14:val="standardContextual"/>
        </w:rPr>
      </w:pPr>
      <w:hyperlink w:anchor="_Toc231511040" w:history="1">
        <w:r w:rsidR="00900E4A" w:rsidRPr="001201DE">
          <w:rPr>
            <w:rStyle w:val="Hyperlink"/>
            <w:noProof/>
          </w:rPr>
          <w:t>Hình 3.4. Giao diện trang quản lý Menu</w:t>
        </w:r>
        <w:r w:rsidR="00900E4A">
          <w:rPr>
            <w:noProof/>
            <w:webHidden/>
          </w:rPr>
          <w:tab/>
        </w:r>
        <w:r w:rsidR="00900E4A">
          <w:rPr>
            <w:noProof/>
            <w:webHidden/>
          </w:rPr>
          <w:fldChar w:fldCharType="begin"/>
        </w:r>
        <w:r w:rsidR="00900E4A">
          <w:rPr>
            <w:noProof/>
            <w:webHidden/>
          </w:rPr>
          <w:instrText xml:space="preserve"> PAGEREF _Toc231511040 \h </w:instrText>
        </w:r>
        <w:r w:rsidR="00900E4A">
          <w:rPr>
            <w:noProof/>
            <w:webHidden/>
          </w:rPr>
        </w:r>
        <w:r w:rsidR="00900E4A">
          <w:rPr>
            <w:noProof/>
            <w:webHidden/>
          </w:rPr>
          <w:fldChar w:fldCharType="separate"/>
        </w:r>
        <w:r w:rsidR="0018653D">
          <w:rPr>
            <w:noProof/>
            <w:webHidden/>
          </w:rPr>
          <w:t>14</w:t>
        </w:r>
        <w:r w:rsidR="00900E4A">
          <w:rPr>
            <w:noProof/>
            <w:webHidden/>
          </w:rPr>
          <w:fldChar w:fldCharType="end"/>
        </w:r>
      </w:hyperlink>
    </w:p>
    <w:p w14:paraId="1A6C8B9C" w14:textId="1ED7E3CE" w:rsidR="00900E4A" w:rsidRDefault="00000000">
      <w:pPr>
        <w:pStyle w:val="TableofFigures"/>
        <w:tabs>
          <w:tab w:val="right" w:leader="dot" w:pos="9345"/>
        </w:tabs>
        <w:rPr>
          <w:rFonts w:asciiTheme="minorHAnsi" w:eastAsiaTheme="minorEastAsia" w:hAnsiTheme="minorHAnsi"/>
          <w:noProof/>
          <w:kern w:val="2"/>
          <w:sz w:val="22"/>
          <w14:ligatures w14:val="standardContextual"/>
        </w:rPr>
      </w:pPr>
      <w:hyperlink w:anchor="_Toc231511041" w:history="1">
        <w:r w:rsidR="00900E4A" w:rsidRPr="001201DE">
          <w:rPr>
            <w:rStyle w:val="Hyperlink"/>
            <w:noProof/>
          </w:rPr>
          <w:t>Hình 3.5. Giao diện trang quản lý Nhóm</w:t>
        </w:r>
        <w:r w:rsidR="00900E4A">
          <w:rPr>
            <w:noProof/>
            <w:webHidden/>
          </w:rPr>
          <w:tab/>
        </w:r>
        <w:r w:rsidR="00900E4A">
          <w:rPr>
            <w:noProof/>
            <w:webHidden/>
          </w:rPr>
          <w:fldChar w:fldCharType="begin"/>
        </w:r>
        <w:r w:rsidR="00900E4A">
          <w:rPr>
            <w:noProof/>
            <w:webHidden/>
          </w:rPr>
          <w:instrText xml:space="preserve"> PAGEREF _Toc231511041 \h </w:instrText>
        </w:r>
        <w:r w:rsidR="00900E4A">
          <w:rPr>
            <w:noProof/>
            <w:webHidden/>
          </w:rPr>
        </w:r>
        <w:r w:rsidR="00900E4A">
          <w:rPr>
            <w:noProof/>
            <w:webHidden/>
          </w:rPr>
          <w:fldChar w:fldCharType="separate"/>
        </w:r>
        <w:r w:rsidR="0018653D">
          <w:rPr>
            <w:noProof/>
            <w:webHidden/>
          </w:rPr>
          <w:t>15</w:t>
        </w:r>
        <w:r w:rsidR="00900E4A">
          <w:rPr>
            <w:noProof/>
            <w:webHidden/>
          </w:rPr>
          <w:fldChar w:fldCharType="end"/>
        </w:r>
      </w:hyperlink>
    </w:p>
    <w:p w14:paraId="5134A51C" w14:textId="69240E8F" w:rsidR="00900E4A" w:rsidRDefault="00000000">
      <w:pPr>
        <w:pStyle w:val="TableofFigures"/>
        <w:tabs>
          <w:tab w:val="right" w:leader="dot" w:pos="9345"/>
        </w:tabs>
        <w:rPr>
          <w:rFonts w:asciiTheme="minorHAnsi" w:eastAsiaTheme="minorEastAsia" w:hAnsiTheme="minorHAnsi"/>
          <w:noProof/>
          <w:kern w:val="2"/>
          <w:sz w:val="22"/>
          <w14:ligatures w14:val="standardContextual"/>
        </w:rPr>
      </w:pPr>
      <w:hyperlink w:anchor="_Toc231511042" w:history="1">
        <w:r w:rsidR="00900E4A" w:rsidRPr="001201DE">
          <w:rPr>
            <w:rStyle w:val="Hyperlink"/>
            <w:noProof/>
          </w:rPr>
          <w:t>Hình 3.6. Giao diện trang Bán hàng</w:t>
        </w:r>
        <w:r w:rsidR="00900E4A">
          <w:rPr>
            <w:noProof/>
            <w:webHidden/>
          </w:rPr>
          <w:tab/>
        </w:r>
        <w:r w:rsidR="00900E4A">
          <w:rPr>
            <w:noProof/>
            <w:webHidden/>
          </w:rPr>
          <w:fldChar w:fldCharType="begin"/>
        </w:r>
        <w:r w:rsidR="00900E4A">
          <w:rPr>
            <w:noProof/>
            <w:webHidden/>
          </w:rPr>
          <w:instrText xml:space="preserve"> PAGEREF _Toc231511042 \h </w:instrText>
        </w:r>
        <w:r w:rsidR="00900E4A">
          <w:rPr>
            <w:noProof/>
            <w:webHidden/>
          </w:rPr>
        </w:r>
        <w:r w:rsidR="00900E4A">
          <w:rPr>
            <w:noProof/>
            <w:webHidden/>
          </w:rPr>
          <w:fldChar w:fldCharType="separate"/>
        </w:r>
        <w:r w:rsidR="0018653D">
          <w:rPr>
            <w:noProof/>
            <w:webHidden/>
          </w:rPr>
          <w:t>16</w:t>
        </w:r>
        <w:r w:rsidR="00900E4A">
          <w:rPr>
            <w:noProof/>
            <w:webHidden/>
          </w:rPr>
          <w:fldChar w:fldCharType="end"/>
        </w:r>
      </w:hyperlink>
    </w:p>
    <w:p w14:paraId="6BAEF0FC" w14:textId="2EC77246" w:rsidR="00900E4A" w:rsidRDefault="00000000">
      <w:pPr>
        <w:pStyle w:val="TableofFigures"/>
        <w:tabs>
          <w:tab w:val="right" w:leader="dot" w:pos="9345"/>
        </w:tabs>
        <w:rPr>
          <w:rFonts w:asciiTheme="minorHAnsi" w:eastAsiaTheme="minorEastAsia" w:hAnsiTheme="minorHAnsi"/>
          <w:noProof/>
          <w:kern w:val="2"/>
          <w:sz w:val="22"/>
          <w14:ligatures w14:val="standardContextual"/>
        </w:rPr>
      </w:pPr>
      <w:hyperlink w:anchor="_Toc231511043" w:history="1">
        <w:r w:rsidR="00900E4A" w:rsidRPr="001201DE">
          <w:rPr>
            <w:rStyle w:val="Hyperlink"/>
            <w:noProof/>
          </w:rPr>
          <w:t>Hình 3.7. CRUD tại trang quản lý Menu</w:t>
        </w:r>
        <w:r w:rsidR="00900E4A">
          <w:rPr>
            <w:noProof/>
            <w:webHidden/>
          </w:rPr>
          <w:tab/>
        </w:r>
        <w:r w:rsidR="00900E4A">
          <w:rPr>
            <w:noProof/>
            <w:webHidden/>
          </w:rPr>
          <w:fldChar w:fldCharType="begin"/>
        </w:r>
        <w:r w:rsidR="00900E4A">
          <w:rPr>
            <w:noProof/>
            <w:webHidden/>
          </w:rPr>
          <w:instrText xml:space="preserve"> PAGEREF _Toc231511043 \h </w:instrText>
        </w:r>
        <w:r w:rsidR="00900E4A">
          <w:rPr>
            <w:noProof/>
            <w:webHidden/>
          </w:rPr>
        </w:r>
        <w:r w:rsidR="00900E4A">
          <w:rPr>
            <w:noProof/>
            <w:webHidden/>
          </w:rPr>
          <w:fldChar w:fldCharType="separate"/>
        </w:r>
        <w:r w:rsidR="0018653D">
          <w:rPr>
            <w:noProof/>
            <w:webHidden/>
          </w:rPr>
          <w:t>17</w:t>
        </w:r>
        <w:r w:rsidR="00900E4A">
          <w:rPr>
            <w:noProof/>
            <w:webHidden/>
          </w:rPr>
          <w:fldChar w:fldCharType="end"/>
        </w:r>
      </w:hyperlink>
    </w:p>
    <w:p w14:paraId="315FD28F" w14:textId="7104C852" w:rsidR="00900E4A" w:rsidRDefault="00000000">
      <w:pPr>
        <w:pStyle w:val="TableofFigures"/>
        <w:tabs>
          <w:tab w:val="right" w:leader="dot" w:pos="9345"/>
        </w:tabs>
        <w:rPr>
          <w:rFonts w:asciiTheme="minorHAnsi" w:eastAsiaTheme="minorEastAsia" w:hAnsiTheme="minorHAnsi"/>
          <w:noProof/>
          <w:kern w:val="2"/>
          <w:sz w:val="22"/>
          <w14:ligatures w14:val="standardContextual"/>
        </w:rPr>
      </w:pPr>
      <w:hyperlink w:anchor="_Toc231511044" w:history="1">
        <w:r w:rsidR="00900E4A" w:rsidRPr="001201DE">
          <w:rPr>
            <w:rStyle w:val="Hyperlink"/>
            <w:noProof/>
          </w:rPr>
          <w:t>Hình 3.8. Hàm thêm sản phẩm vào cart</w:t>
        </w:r>
        <w:r w:rsidR="00900E4A">
          <w:rPr>
            <w:noProof/>
            <w:webHidden/>
          </w:rPr>
          <w:tab/>
        </w:r>
        <w:r w:rsidR="00900E4A">
          <w:rPr>
            <w:noProof/>
            <w:webHidden/>
          </w:rPr>
          <w:fldChar w:fldCharType="begin"/>
        </w:r>
        <w:r w:rsidR="00900E4A">
          <w:rPr>
            <w:noProof/>
            <w:webHidden/>
          </w:rPr>
          <w:instrText xml:space="preserve"> PAGEREF _Toc231511044 \h </w:instrText>
        </w:r>
        <w:r w:rsidR="00900E4A">
          <w:rPr>
            <w:noProof/>
            <w:webHidden/>
          </w:rPr>
        </w:r>
        <w:r w:rsidR="00900E4A">
          <w:rPr>
            <w:noProof/>
            <w:webHidden/>
          </w:rPr>
          <w:fldChar w:fldCharType="separate"/>
        </w:r>
        <w:r w:rsidR="0018653D">
          <w:rPr>
            <w:noProof/>
            <w:webHidden/>
          </w:rPr>
          <w:t>18</w:t>
        </w:r>
        <w:r w:rsidR="00900E4A">
          <w:rPr>
            <w:noProof/>
            <w:webHidden/>
          </w:rPr>
          <w:fldChar w:fldCharType="end"/>
        </w:r>
      </w:hyperlink>
    </w:p>
    <w:p w14:paraId="441D77B7" w14:textId="316AA5F8" w:rsidR="00900E4A" w:rsidRDefault="00000000">
      <w:pPr>
        <w:pStyle w:val="TableofFigures"/>
        <w:tabs>
          <w:tab w:val="right" w:leader="dot" w:pos="9345"/>
        </w:tabs>
        <w:rPr>
          <w:rFonts w:asciiTheme="minorHAnsi" w:eastAsiaTheme="minorEastAsia" w:hAnsiTheme="minorHAnsi"/>
          <w:noProof/>
          <w:kern w:val="2"/>
          <w:sz w:val="22"/>
          <w14:ligatures w14:val="standardContextual"/>
        </w:rPr>
      </w:pPr>
      <w:hyperlink w:anchor="_Toc231511045" w:history="1">
        <w:r w:rsidR="00900E4A" w:rsidRPr="001201DE">
          <w:rPr>
            <w:rStyle w:val="Hyperlink"/>
            <w:noProof/>
          </w:rPr>
          <w:t>Hình 3.9. Hàm thanh toán trong trang POS</w:t>
        </w:r>
        <w:r w:rsidR="00900E4A">
          <w:rPr>
            <w:noProof/>
            <w:webHidden/>
          </w:rPr>
          <w:tab/>
        </w:r>
        <w:r w:rsidR="00900E4A">
          <w:rPr>
            <w:noProof/>
            <w:webHidden/>
          </w:rPr>
          <w:fldChar w:fldCharType="begin"/>
        </w:r>
        <w:r w:rsidR="00900E4A">
          <w:rPr>
            <w:noProof/>
            <w:webHidden/>
          </w:rPr>
          <w:instrText xml:space="preserve"> PAGEREF _Toc231511045 \h </w:instrText>
        </w:r>
        <w:r w:rsidR="00900E4A">
          <w:rPr>
            <w:noProof/>
            <w:webHidden/>
          </w:rPr>
        </w:r>
        <w:r w:rsidR="00900E4A">
          <w:rPr>
            <w:noProof/>
            <w:webHidden/>
          </w:rPr>
          <w:fldChar w:fldCharType="separate"/>
        </w:r>
        <w:r w:rsidR="0018653D">
          <w:rPr>
            <w:noProof/>
            <w:webHidden/>
          </w:rPr>
          <w:t>18</w:t>
        </w:r>
        <w:r w:rsidR="00900E4A">
          <w:rPr>
            <w:noProof/>
            <w:webHidden/>
          </w:rPr>
          <w:fldChar w:fldCharType="end"/>
        </w:r>
      </w:hyperlink>
    </w:p>
    <w:p w14:paraId="39867110" w14:textId="0A57BDA6" w:rsidR="00900E4A" w:rsidRDefault="00000000">
      <w:pPr>
        <w:pStyle w:val="TableofFigures"/>
        <w:tabs>
          <w:tab w:val="right" w:leader="dot" w:pos="9345"/>
        </w:tabs>
        <w:rPr>
          <w:rFonts w:asciiTheme="minorHAnsi" w:eastAsiaTheme="minorEastAsia" w:hAnsiTheme="minorHAnsi"/>
          <w:noProof/>
          <w:kern w:val="2"/>
          <w:sz w:val="22"/>
          <w14:ligatures w14:val="standardContextual"/>
        </w:rPr>
      </w:pPr>
      <w:hyperlink w:anchor="_Toc231511046" w:history="1">
        <w:r w:rsidR="00900E4A" w:rsidRPr="001201DE">
          <w:rPr>
            <w:rStyle w:val="Hyperlink"/>
            <w:noProof/>
          </w:rPr>
          <w:t>Hình 3.10. Hàm xuất hóa đơn</w:t>
        </w:r>
        <w:r w:rsidR="00900E4A">
          <w:rPr>
            <w:noProof/>
            <w:webHidden/>
          </w:rPr>
          <w:tab/>
        </w:r>
        <w:r w:rsidR="00900E4A">
          <w:rPr>
            <w:noProof/>
            <w:webHidden/>
          </w:rPr>
          <w:fldChar w:fldCharType="begin"/>
        </w:r>
        <w:r w:rsidR="00900E4A">
          <w:rPr>
            <w:noProof/>
            <w:webHidden/>
          </w:rPr>
          <w:instrText xml:space="preserve"> PAGEREF _Toc231511046 \h </w:instrText>
        </w:r>
        <w:r w:rsidR="00900E4A">
          <w:rPr>
            <w:noProof/>
            <w:webHidden/>
          </w:rPr>
        </w:r>
        <w:r w:rsidR="00900E4A">
          <w:rPr>
            <w:noProof/>
            <w:webHidden/>
          </w:rPr>
          <w:fldChar w:fldCharType="separate"/>
        </w:r>
        <w:r w:rsidR="0018653D">
          <w:rPr>
            <w:noProof/>
            <w:webHidden/>
          </w:rPr>
          <w:t>19</w:t>
        </w:r>
        <w:r w:rsidR="00900E4A">
          <w:rPr>
            <w:noProof/>
            <w:webHidden/>
          </w:rPr>
          <w:fldChar w:fldCharType="end"/>
        </w:r>
      </w:hyperlink>
    </w:p>
    <w:p w14:paraId="75AC3486" w14:textId="754EA7F8" w:rsidR="00900E4A" w:rsidRDefault="00000000">
      <w:pPr>
        <w:pStyle w:val="TableofFigures"/>
        <w:tabs>
          <w:tab w:val="right" w:leader="dot" w:pos="9345"/>
        </w:tabs>
        <w:rPr>
          <w:rFonts w:asciiTheme="minorHAnsi" w:eastAsiaTheme="minorEastAsia" w:hAnsiTheme="minorHAnsi"/>
          <w:noProof/>
          <w:kern w:val="2"/>
          <w:sz w:val="22"/>
          <w14:ligatures w14:val="standardContextual"/>
        </w:rPr>
      </w:pPr>
      <w:hyperlink w:anchor="_Toc231511047" w:history="1">
        <w:r w:rsidR="00900E4A" w:rsidRPr="001201DE">
          <w:rPr>
            <w:rStyle w:val="Hyperlink"/>
            <w:noProof/>
          </w:rPr>
          <w:t>Hình 3.11. Giao diện QR Thanh toán</w:t>
        </w:r>
        <w:r w:rsidR="00900E4A">
          <w:rPr>
            <w:noProof/>
            <w:webHidden/>
          </w:rPr>
          <w:tab/>
        </w:r>
        <w:r w:rsidR="00900E4A">
          <w:rPr>
            <w:noProof/>
            <w:webHidden/>
          </w:rPr>
          <w:fldChar w:fldCharType="begin"/>
        </w:r>
        <w:r w:rsidR="00900E4A">
          <w:rPr>
            <w:noProof/>
            <w:webHidden/>
          </w:rPr>
          <w:instrText xml:space="preserve"> PAGEREF _Toc231511047 \h </w:instrText>
        </w:r>
        <w:r w:rsidR="00900E4A">
          <w:rPr>
            <w:noProof/>
            <w:webHidden/>
          </w:rPr>
        </w:r>
        <w:r w:rsidR="00900E4A">
          <w:rPr>
            <w:noProof/>
            <w:webHidden/>
          </w:rPr>
          <w:fldChar w:fldCharType="separate"/>
        </w:r>
        <w:r w:rsidR="0018653D">
          <w:rPr>
            <w:noProof/>
            <w:webHidden/>
          </w:rPr>
          <w:t>20</w:t>
        </w:r>
        <w:r w:rsidR="00900E4A">
          <w:rPr>
            <w:noProof/>
            <w:webHidden/>
          </w:rPr>
          <w:fldChar w:fldCharType="end"/>
        </w:r>
      </w:hyperlink>
    </w:p>
    <w:p w14:paraId="0303DA4E" w14:textId="5D815455" w:rsidR="007A27D1" w:rsidRPr="00E351C2" w:rsidRDefault="00900E4A" w:rsidP="00E351C2">
      <w:pPr>
        <w:pStyle w:val="DoanVB"/>
        <w:sectPr w:rsidR="007A27D1" w:rsidRPr="00E351C2">
          <w:pgSz w:w="11907" w:h="16840"/>
          <w:pgMar w:top="1134" w:right="851" w:bottom="1134" w:left="1701" w:header="567" w:footer="567" w:gutter="0"/>
          <w:cols w:space="720"/>
          <w:docGrid w:linePitch="360"/>
        </w:sectPr>
      </w:pPr>
      <w:r>
        <w:fldChar w:fldCharType="end"/>
      </w:r>
    </w:p>
    <w:p w14:paraId="66425733" w14:textId="1513AA16" w:rsidR="00E351C2" w:rsidRDefault="00E351C2" w:rsidP="00E351C2">
      <w:pPr>
        <w:pStyle w:val="Heading1"/>
      </w:pPr>
      <w:bookmarkStart w:id="1" w:name="_Toc231510844"/>
      <w:bookmarkEnd w:id="0"/>
      <w:r>
        <w:lastRenderedPageBreak/>
        <w:t>TỔNG QUAN ĐỀ TÀI VÀ CÔNG NGHỆ ÁP DỤNG</w:t>
      </w:r>
      <w:bookmarkEnd w:id="1"/>
    </w:p>
    <w:p w14:paraId="2E604578" w14:textId="754EF6DD" w:rsidR="00E351C2" w:rsidRDefault="00E351C2" w:rsidP="00E351C2">
      <w:pPr>
        <w:pStyle w:val="Heading2"/>
      </w:pPr>
      <w:bookmarkStart w:id="2" w:name="_Toc231510845"/>
      <w:r>
        <w:t>Đặt vấn đề và mục tiêu của đồ án</w:t>
      </w:r>
      <w:bookmarkEnd w:id="2"/>
    </w:p>
    <w:p w14:paraId="3E55E6E2" w14:textId="189095F2" w:rsidR="00E351C2" w:rsidRDefault="00E351C2" w:rsidP="00E351C2">
      <w:pPr>
        <w:pStyle w:val="Heading3"/>
      </w:pPr>
      <w:bookmarkStart w:id="3" w:name="_Toc231510846"/>
      <w:r>
        <w:t>Thực trạng quản lý quán café</w:t>
      </w:r>
      <w:bookmarkEnd w:id="3"/>
    </w:p>
    <w:p w14:paraId="120EF743" w14:textId="501C887D" w:rsidR="00E351C2" w:rsidRPr="00A22706" w:rsidRDefault="00E351C2" w:rsidP="00A22706">
      <w:r w:rsidRPr="00A22706">
        <w:t>Trong những năm gần đây, ngành dịch vụ ăn uống (F&amp;B) tại Việt Nam nói chung và mô hình kinh doanh quán café nói riêng đang chứng kiến sự bùng nổ và phát triển mạnh mẽ. Đi cùng với sự mở rộng quy mô là những thách thức không nhỏ trong khâu quản lý và vận hành.</w:t>
      </w:r>
    </w:p>
    <w:p w14:paraId="547288CA" w14:textId="6B73AF64" w:rsidR="00E351C2" w:rsidRDefault="00E351C2" w:rsidP="00A22706">
      <w:r w:rsidRPr="00A22706">
        <w:t>Qua khảo sát thực tế tại nhiều quán café quy mô vừa và nhỏ, phần lớn các cơ sở này vẫn đang áp dụng</w:t>
      </w:r>
      <w:r>
        <w:t xml:space="preserve"> phương pháp quản lý truyền thống. Các nghiệp vụ như: ghi chép order của khách hàng, tính toán tổng tiền hóa đơn, kiểm kê thực đơn hay tổng hợp doanh thu cuối ngày chủ yếu được thực hiện thủ công bằng sổ sách hoặc sử dụng các phần mềm bảng tính (như MS Excel) một cách rời rạc. Phương pháp này bộc lộ rất nhiều điểm hạn chế, cụ thể như sau:</w:t>
      </w:r>
    </w:p>
    <w:p w14:paraId="48F68520" w14:textId="77777777" w:rsidR="00E351C2" w:rsidRDefault="00E351C2" w:rsidP="00E351C2">
      <w:pPr>
        <w:pStyle w:val="StyleTr"/>
      </w:pPr>
      <w:r>
        <w:t>Tốc độ phục vụ chậm: Việc nhân viên phải ghi chép tay order sau đó tính nhẩm hoặc dùng máy tính bỏ túi để tính tiền làm kéo dài thời gian chờ đợi của khách hàng, đặc biệt là trong những khung giờ cao điểm, gây ảnh hưởng xấu đến chất lượng dịch vụ.</w:t>
      </w:r>
    </w:p>
    <w:p w14:paraId="345DEB00" w14:textId="77777777" w:rsidR="00E351C2" w:rsidRDefault="00E351C2" w:rsidP="00E351C2">
      <w:pPr>
        <w:pStyle w:val="StyleTr"/>
      </w:pPr>
      <w:r>
        <w:t>Dễ xảy ra sai sót và thất thoát: Việc tính toán thủ công rất dễ dẫn đến nhầm lẫn về giá tiền hoặc món ăn. Bên cạnh đó, việc không có hệ thống lưu vết hóa đơn khiến chủ quán khó kiểm soát được dòng tiền, dễ dẫn đến tình trạng gian lận hoặc thất thoát doanh thu.</w:t>
      </w:r>
    </w:p>
    <w:p w14:paraId="120D38B1" w14:textId="77777777" w:rsidR="00E351C2" w:rsidRDefault="00E351C2" w:rsidP="00E351C2">
      <w:pPr>
        <w:pStyle w:val="StyleTr"/>
      </w:pPr>
      <w:r>
        <w:t>Khó khăn trong quản lý thực đơn: Mỗi khi quán có nhu cầu thêm món mới, đổi giá hoặc xóa món cũ, việc cập nhật đồng loạt trên các menu giấy và file tính toán tốn rất nhiều công sức và dễ dẫn đến sự thiếu đồng bộ.</w:t>
      </w:r>
    </w:p>
    <w:p w14:paraId="2044A20A" w14:textId="77777777" w:rsidR="00E351C2" w:rsidRDefault="00E351C2" w:rsidP="00E351C2">
      <w:pPr>
        <w:pStyle w:val="StyleTr"/>
      </w:pPr>
      <w:r>
        <w:t>Thiếu số liệu thống kê trực quan: Để biết được quán đang kinh doanh lãi hay lỗ, món nào bán chạy, người quản lý phải mất hàng giờ đồng hồ để cộng trừ sổ sách dịp cuối tháng. Việc thiếu đi các báo cáo, biểu đồ thống kê tức thời khiến chủ quán không thể đưa ra các quyết định kinh doanh kịp thời.</w:t>
      </w:r>
    </w:p>
    <w:p w14:paraId="4D185ECE" w14:textId="040914E8" w:rsidR="00E351C2" w:rsidRPr="00E351C2" w:rsidRDefault="00E351C2" w:rsidP="00A22706">
      <w:r>
        <w:t>Từ những thực trạng bức thiết nêu trên, việc áp dụng công nghệ thông tin – cụ thể là đưa một phần mềm quản lý bán hàng chuyên dụng vào vận hành – không còn là một lựa chọn mà đã trở thành yêu cầu bắt buộc để nâng cao năng lực cạnh tranh</w:t>
      </w:r>
    </w:p>
    <w:p w14:paraId="00874139" w14:textId="79477435" w:rsidR="00E351C2" w:rsidRDefault="00E351C2" w:rsidP="00E351C2">
      <w:pPr>
        <w:pStyle w:val="Heading3"/>
      </w:pPr>
      <w:bookmarkStart w:id="4" w:name="_Toc231510847"/>
      <w:r>
        <w:lastRenderedPageBreak/>
        <w:t>Mục tiêu xây dựng ứng dụng</w:t>
      </w:r>
      <w:bookmarkEnd w:id="4"/>
    </w:p>
    <w:p w14:paraId="5B562B73" w14:textId="3AC4E697" w:rsidR="00E351C2" w:rsidRDefault="00E351C2" w:rsidP="00A22706">
      <w:r>
        <w:t>Dựa trên những phân tích về thực trạng và nhu cầu của các chủ cơ sở kinh doanh, đồ án "Ứng dụng Quản lý quán Café TLU" được thiết kế và xây dựng nhằm giải quyết triệt để các bài toán quản lý kể trên.</w:t>
      </w:r>
    </w:p>
    <w:p w14:paraId="56885835" w14:textId="2ECF0E2A" w:rsidR="00E351C2" w:rsidRDefault="00E351C2" w:rsidP="00A22706">
      <w:r>
        <w:t>Mục tiêu tổng quát: Xây dựng một phần mềm quản lý trên nền tảng Desktop (Windows) hoạt động ổn định, có giao diện trực quan, thẩm mỹ, giúp chuẩn hóa và tự động hóa toàn bộ quy trình từ khâu bán hàng, quản lý sản phẩm cho đến khâu kiểm soát doanh thu của quán café.</w:t>
      </w:r>
    </w:p>
    <w:p w14:paraId="499183B8" w14:textId="585F3CE5" w:rsidR="00E351C2" w:rsidRDefault="00E351C2" w:rsidP="00A22706">
      <w:r>
        <w:t>Các mục tiêu cụ thể (gắn liền với các chức năng của hệ thống):</w:t>
      </w:r>
    </w:p>
    <w:p w14:paraId="6E7700AF" w14:textId="77777777" w:rsidR="00E351C2" w:rsidRDefault="00E351C2" w:rsidP="00E351C2">
      <w:pPr>
        <w:pStyle w:val="StyleTr"/>
      </w:pPr>
      <w:r>
        <w:t>Quản lý bảo mật và phân quyền: Xây dựng cơ chế đăng nhập an toàn, phân chia rõ ràng quyền hạn giữa người Quản lý (Admin) – được toàn quyền thao tác, và Nhân viên (Staff) – chỉ được quyền bán hàng.</w:t>
      </w:r>
    </w:p>
    <w:p w14:paraId="6662276B" w14:textId="77777777" w:rsidR="00E351C2" w:rsidRDefault="00E351C2" w:rsidP="00E351C2">
      <w:pPr>
        <w:pStyle w:val="StyleTr"/>
      </w:pPr>
      <w:r>
        <w:t>Chuẩn hóa dữ liệu Thực đơn (Menu): Cung cấp giao diện cho phép quản lý dễ dàng Thêm, Sửa, Xóa thông tin các nhóm danh mục thức uống và chi tiết từng sản phẩm (tên, giá cả, hình ảnh minh họa), giúp dữ liệu luôn được cập nhật và đồng bộ.</w:t>
      </w:r>
    </w:p>
    <w:p w14:paraId="5E8F18CC" w14:textId="77777777" w:rsidR="00E351C2" w:rsidRDefault="00E351C2" w:rsidP="00E351C2">
      <w:pPr>
        <w:pStyle w:val="StyleTr"/>
      </w:pPr>
      <w:r>
        <w:t>Tối ưu hóa nghiệp vụ Bán hàng (POS): Xây dựng một màn hình POS (Point of Sale) chuyên nghiệp, cho phép nhân viên thao tác chọn món nhanh chóng, quản lý giỏ hàng linh hoạt, tự động tính toán tổng tiền và hỗ trợ xuất biên lai thanh toán (hóa đơn file .txt) gửi cho khách hàng.</w:t>
      </w:r>
    </w:p>
    <w:p w14:paraId="4E8E7B31" w14:textId="32B73DA6" w:rsidR="00E351C2" w:rsidRPr="00E351C2" w:rsidRDefault="00E351C2" w:rsidP="00E351C2">
      <w:pPr>
        <w:pStyle w:val="StyleTr"/>
      </w:pPr>
      <w:r>
        <w:t>Hỗ trợ Thống kê và Báo cáo: Cung cấp tính năng thống kê tự động, cho phép quản lý xem được tổng doanh thu theo từng ngày, từng tháng một cách chính xác mà không cần phải tính toán thủ công, từ đó nắm bắt được tình hình kinh doanh của quán.</w:t>
      </w:r>
    </w:p>
    <w:p w14:paraId="5F2854FC" w14:textId="0030E4FD" w:rsidR="00E351C2" w:rsidRDefault="00E351C2" w:rsidP="00E351C2">
      <w:pPr>
        <w:pStyle w:val="Heading2"/>
      </w:pPr>
      <w:bookmarkStart w:id="5" w:name="_Toc231510848"/>
      <w:r>
        <w:t>Công nghệ và Công cụ phát triển</w:t>
      </w:r>
      <w:bookmarkEnd w:id="5"/>
    </w:p>
    <w:p w14:paraId="49B54766" w14:textId="66C42D73" w:rsidR="00E351C2" w:rsidRPr="00E351C2" w:rsidRDefault="00E351C2" w:rsidP="00E351C2">
      <w:pPr>
        <w:pStyle w:val="DoanVB"/>
      </w:pPr>
      <w:r w:rsidRPr="00E351C2">
        <w:t>Để hiện thực hóa các mục tiêu đã đề ra, ứng dụng được phát triển dựa trên một hệ sinh thái công nghệ hiện đại, kết hợp giữa sự linh hoạt của ngôn ngữ lập trình, tính thẩm mỹ của thư viện đồ họa và sức mạnh lưu trữ của hệ quản trị cơ sở dữ liệu chuyên nghiệp.</w:t>
      </w:r>
    </w:p>
    <w:p w14:paraId="29513000" w14:textId="6D9EB30F" w:rsidR="00E351C2" w:rsidRDefault="00E351C2" w:rsidP="00E351C2">
      <w:pPr>
        <w:pStyle w:val="Heading3"/>
      </w:pPr>
      <w:bookmarkStart w:id="6" w:name="_Toc231510849"/>
      <w:r>
        <w:t>Ngôn ngữ Python</w:t>
      </w:r>
      <w:bookmarkEnd w:id="6"/>
    </w:p>
    <w:p w14:paraId="27F28447" w14:textId="32BED48B" w:rsidR="00E351C2" w:rsidRDefault="00E351C2" w:rsidP="00A22706">
      <w:r>
        <w:t>Python là một ngôn ngữ lập trình bậc cao, mã nguồn mở, hướng đối tượng và được sử dụng cực kỳ rộng rãi trên toàn thế giới. Điểm nổi bật của Python là cú pháp rất rõ ràng, ngắn gọn và dễ đọc, gần gũi với ngôn ngữ tự nhiên.</w:t>
      </w:r>
    </w:p>
    <w:p w14:paraId="4E98A4E4" w14:textId="5DECAA51" w:rsidR="00E351C2" w:rsidRDefault="00E351C2" w:rsidP="00A22706">
      <w:r>
        <w:lastRenderedPageBreak/>
        <w:t>Trong khuôn khổ đồ án này, Python được lựa chọn làm ngôn ngữ phát triển cốt lõi bởi những lý do sau:</w:t>
      </w:r>
    </w:p>
    <w:p w14:paraId="50FAB0A5" w14:textId="77777777" w:rsidR="00E351C2" w:rsidRDefault="00E351C2" w:rsidP="00E351C2">
      <w:pPr>
        <w:pStyle w:val="StyleTr"/>
      </w:pPr>
      <w:r>
        <w:t>Tốc độ phát triển nhanh: Cú pháp ngắn gọn giúp rút ngắn thời gian viết code (coding) so với các ngôn ngữ như C++ hay Java.</w:t>
      </w:r>
    </w:p>
    <w:p w14:paraId="3C578069" w14:textId="77777777" w:rsidR="00E351C2" w:rsidRDefault="00E351C2" w:rsidP="00E351C2">
      <w:pPr>
        <w:pStyle w:val="StyleTr"/>
      </w:pPr>
      <w:r>
        <w:t>Hệ sinh thái thư viện khổng lồ: Python hỗ trợ sẵn rất nhiều thư viện mạnh mẽ cho việc phát triển giao diện (GUI) và tương tác với cơ sở dữ liệu.</w:t>
      </w:r>
    </w:p>
    <w:p w14:paraId="1FECFC92" w14:textId="03E60727" w:rsidR="00E351C2" w:rsidRPr="00E351C2" w:rsidRDefault="00E351C2" w:rsidP="00E351C2">
      <w:pPr>
        <w:pStyle w:val="StyleTr"/>
      </w:pPr>
      <w:r>
        <w:t>Tính đa nền tảng: Code Python có thể hoạt động tốt trên nhiều hệ điều hành khác nhau, thuận tiện cho việc triển khai ứng dụng Desktop.</w:t>
      </w:r>
    </w:p>
    <w:p w14:paraId="2AAB2B6B" w14:textId="761621D1" w:rsidR="00E351C2" w:rsidRDefault="00E351C2" w:rsidP="00E351C2">
      <w:pPr>
        <w:pStyle w:val="Heading3"/>
      </w:pPr>
      <w:bookmarkStart w:id="7" w:name="_Toc231510850"/>
      <w:r>
        <w:t>Giao diện người dùng: Tkinter và thư viện ttkbootstrap</w:t>
      </w:r>
      <w:bookmarkEnd w:id="7"/>
    </w:p>
    <w:p w14:paraId="36B43272" w14:textId="6E3AC465" w:rsidR="00E351C2" w:rsidRDefault="00E351C2" w:rsidP="00A22706">
      <w:r>
        <w:t>Để ứng dụng có thể tương tác trực quan với người dùng thay vì giao diện dòng lệnh (Console) khô khan, đồ án đã sử dụng bộ đôi công cụ đồ họa:</w:t>
      </w:r>
    </w:p>
    <w:p w14:paraId="39FFFEE1" w14:textId="77777777" w:rsidR="00E351C2" w:rsidRDefault="00E351C2" w:rsidP="00E351C2">
      <w:pPr>
        <w:pStyle w:val="StyleTr"/>
      </w:pPr>
      <w:r w:rsidRPr="00E351C2">
        <w:rPr>
          <w:u w:val="single"/>
        </w:rPr>
        <w:t>Tkinter</w:t>
      </w:r>
      <w:r>
        <w:t>: Là thư viện tiêu chuẩn (Standard GUI library) được tích hợp sẵn trong Python. Tkinter cung cấp các thành phần cơ bản để tạo ra cửa sổ, nút bấm, ô nhập liệu... Tuy nhiên, nhược điểm của Tkinter thuần là giao diện mang phong cách cổ điển, khá thô cứng và không hợp thời.</w:t>
      </w:r>
    </w:p>
    <w:p w14:paraId="60B269D1" w14:textId="2CE1D1CF" w:rsidR="00E351C2" w:rsidRDefault="00E351C2" w:rsidP="00E351C2">
      <w:pPr>
        <w:pStyle w:val="StyleTr"/>
      </w:pPr>
      <w:r w:rsidRPr="00E351C2">
        <w:rPr>
          <w:u w:val="single"/>
        </w:rPr>
        <w:t>Thư viện ttkbootstrap</w:t>
      </w:r>
      <w:r>
        <w:t>: Để khắc phục điểm yếu của Tkinter, đồ án đã tích hợp thêm ttkbootstrap. Đây là một bộ giao diện (theme) mở rộng tuyệt vời dành cho Tkinter. Lấy cảm hứng từ framework web nổi tiếng Bootstrap, thư viện này khoác lên ứng dụng một giao diện phẳng (flat design) cực kỳ hiện đại, màu sắc hài hòa, hỗ trợ các chế độ sáng/tối (light/dark mode) và các hiệu ứng hover mượt mà. Nhờ ttkbootstrap, phần mềm quản lý quán café TLU có được vẻ ngoài chuyên nghiệp không kém gì các phần mềm thương mại.</w:t>
      </w:r>
    </w:p>
    <w:p w14:paraId="10FC5743" w14:textId="77777777" w:rsidR="00E351C2" w:rsidRDefault="00E351C2" w:rsidP="00E351C2">
      <w:pPr>
        <w:pStyle w:val="StyleTr"/>
        <w:keepNext/>
        <w:numPr>
          <w:ilvl w:val="0"/>
          <w:numId w:val="0"/>
        </w:numPr>
      </w:pPr>
      <w:r>
        <w:rPr>
          <w:noProof/>
        </w:rPr>
        <w:lastRenderedPageBreak/>
        <w:drawing>
          <wp:inline distT="0" distB="0" distL="0" distR="0" wp14:anchorId="1A26C923" wp14:editId="6DD0B779">
            <wp:extent cx="5940425" cy="3180715"/>
            <wp:effectExtent l="0" t="0" r="3175" b="635"/>
            <wp:docPr id="57186211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62112" name="Picture 1" descr="A screenshot of a graph&#10;&#10;Description automatically generated"/>
                    <pic:cNvPicPr/>
                  </pic:nvPicPr>
                  <pic:blipFill>
                    <a:blip r:embed="rId15"/>
                    <a:stretch>
                      <a:fillRect/>
                    </a:stretch>
                  </pic:blipFill>
                  <pic:spPr>
                    <a:xfrm>
                      <a:off x="0" y="0"/>
                      <a:ext cx="5940425" cy="3180715"/>
                    </a:xfrm>
                    <a:prstGeom prst="rect">
                      <a:avLst/>
                    </a:prstGeom>
                  </pic:spPr>
                </pic:pic>
              </a:graphicData>
            </a:graphic>
          </wp:inline>
        </w:drawing>
      </w:r>
    </w:p>
    <w:p w14:paraId="51976688" w14:textId="421AF679" w:rsidR="00E351C2" w:rsidRDefault="00E351C2" w:rsidP="00E351C2">
      <w:pPr>
        <w:pStyle w:val="Caption"/>
      </w:pPr>
      <w:bookmarkStart w:id="8" w:name="_Toc231511030"/>
      <w:r>
        <w:t xml:space="preserve">Hình </w:t>
      </w:r>
      <w:fldSimple w:instr=" STYLEREF 1 \s ">
        <w:r w:rsidR="0018653D">
          <w:rPr>
            <w:noProof/>
          </w:rPr>
          <w:t>1</w:t>
        </w:r>
      </w:fldSimple>
      <w:r w:rsidR="00517F0F">
        <w:t>.</w:t>
      </w:r>
      <w:fldSimple w:instr=" SEQ Hình \* ARABIC \s 1 ">
        <w:r w:rsidR="0018653D">
          <w:rPr>
            <w:noProof/>
          </w:rPr>
          <w:t>1</w:t>
        </w:r>
      </w:fldSimple>
      <w:r>
        <w:t xml:space="preserve">. </w:t>
      </w:r>
      <w:r w:rsidRPr="00E351C2">
        <w:t>Giao diện hiện đại của ứng dụng khi sử dụng thư viện ttkbootstrap</w:t>
      </w:r>
      <w:bookmarkEnd w:id="8"/>
    </w:p>
    <w:p w14:paraId="4AA37BD1" w14:textId="77777777" w:rsidR="00E351C2" w:rsidRPr="00E351C2" w:rsidRDefault="00E351C2" w:rsidP="00E351C2"/>
    <w:p w14:paraId="03AD834A" w14:textId="162E04A0" w:rsidR="00E351C2" w:rsidRDefault="00E351C2" w:rsidP="00E351C2">
      <w:pPr>
        <w:pStyle w:val="Heading3"/>
      </w:pPr>
      <w:bookmarkStart w:id="9" w:name="_Toc231510851"/>
      <w:r>
        <w:t>Hệ quản trị CSDL SQL Server và thư viện kết nối pyodbc</w:t>
      </w:r>
      <w:bookmarkEnd w:id="9"/>
    </w:p>
    <w:p w14:paraId="23562265" w14:textId="1E0D75F8" w:rsidR="00E351C2" w:rsidRDefault="00E351C2" w:rsidP="00A22706">
      <w:r>
        <w:t>Dữ liệu là "trái tim" của mọi hệ thống phần mềm quản lý. Để lưu trữ thông tin tài khoản, danh sách đồ uống và hàng ngàn hóa đơn mỗi ngày một cách an toàn, hệ thống sử dụng các công cụ sau:</w:t>
      </w:r>
    </w:p>
    <w:p w14:paraId="3A7250D6" w14:textId="77777777" w:rsidR="00E351C2" w:rsidRDefault="00E351C2" w:rsidP="00E351C2">
      <w:pPr>
        <w:pStyle w:val="StyleTr"/>
      </w:pPr>
      <w:r>
        <w:t>Microsoft SQL Server: Là một trong những Hệ quản trị cơ sở dữ liệu quan hệ (RDBMS) mạnh mẽ và phổ biến nhất thế giới do Microsoft phát triển. SQL Server cung cấp khả năng xử lý truy vấn nhanh chóng, tính toàn vẹn dữ liệu cao và cơ chế bảo mật chặt chẽ. Đặc biệt, nó rất tương thích và hoạt động mượt mà trên môi trường hệ điều hành Windows mà đồ án đang nhắm tới.</w:t>
      </w:r>
    </w:p>
    <w:p w14:paraId="54F99B7E" w14:textId="4E93FAE8" w:rsidR="00E351C2" w:rsidRPr="00E351C2" w:rsidRDefault="00E351C2" w:rsidP="00E351C2">
      <w:pPr>
        <w:pStyle w:val="StyleTr"/>
      </w:pPr>
      <w:r>
        <w:t>Thư viện pyodbc: Để ứng dụng Python có thể "nói chuyện" được với SQL Server, đồ án sử dụng pyodbc làm cầu nối (driver). Đây là một thư viện mã nguồn mở cho phép Python thực thi các câu lệnh SQL (SELECT, INSERT, UPDATE, DELETE) thông qua giao thức ODBC. Nó giúp việc đồng bộ hóa dữ liệu giữa giao diện người dùng và cơ sở dữ liệu phía dưới diễn ra theo thời gian thực một cách chính xác.</w:t>
      </w:r>
    </w:p>
    <w:p w14:paraId="32925213" w14:textId="5F350910" w:rsidR="00E351C2" w:rsidRDefault="00E351C2" w:rsidP="00E351C2">
      <w:pPr>
        <w:pStyle w:val="Heading1"/>
      </w:pPr>
      <w:bookmarkStart w:id="10" w:name="_Toc231510852"/>
      <w:r>
        <w:lastRenderedPageBreak/>
        <w:t>PHÂN TÍCH VÀ THIẾT KẾ CƠ SỞ DỮ LIỆU</w:t>
      </w:r>
      <w:bookmarkEnd w:id="10"/>
    </w:p>
    <w:p w14:paraId="2C2B886A" w14:textId="7AE53864" w:rsidR="00E351C2" w:rsidRDefault="00E351C2" w:rsidP="00E351C2">
      <w:pPr>
        <w:pStyle w:val="Heading2"/>
      </w:pPr>
      <w:bookmarkStart w:id="11" w:name="_Toc231510853"/>
      <w:r>
        <w:t>Phân tích yêu cầu chức năng</w:t>
      </w:r>
      <w:bookmarkEnd w:id="11"/>
    </w:p>
    <w:p w14:paraId="27ED9E05" w14:textId="77777777" w:rsidR="00E351C2" w:rsidRPr="00E351C2" w:rsidRDefault="00E351C2" w:rsidP="00E351C2">
      <w:pPr>
        <w:pStyle w:val="Heading3"/>
      </w:pPr>
      <w:bookmarkStart w:id="12" w:name="_Toc231510854"/>
      <w:r w:rsidRPr="00E351C2">
        <w:t>Yêu cầu về Bảo mật và Phân quyền người dùng</w:t>
      </w:r>
      <w:bookmarkEnd w:id="12"/>
    </w:p>
    <w:p w14:paraId="1B79D36C" w14:textId="3F374069" w:rsidR="00E351C2" w:rsidRPr="00E351C2" w:rsidRDefault="00E351C2" w:rsidP="00A22706">
      <w:r w:rsidRPr="00E351C2">
        <w:t>Hệ thống cần có cơ chế quản lý danh tính để bảo vệ dữ liệu, tránh việc nhân viên tự ý thay đổi thực đơn hay xem báo cáo doanh thu nhạy cảm.</w:t>
      </w:r>
    </w:p>
    <w:p w14:paraId="2BB0A4C3" w14:textId="77777777" w:rsidR="00E351C2" w:rsidRPr="00E351C2" w:rsidRDefault="00E351C2" w:rsidP="00E351C2">
      <w:pPr>
        <w:pStyle w:val="StyleTr"/>
      </w:pPr>
      <w:r w:rsidRPr="00E351C2">
        <w:t>Chức năng Đăng nhập/Đăng xuất: Người dùng bắt buộc phải nhập đúng Tên đăng nhập (Username) và Mật khẩu (Password) để truy cập vào hệ thống.</w:t>
      </w:r>
    </w:p>
    <w:p w14:paraId="32AD8E1B" w14:textId="77777777" w:rsidR="00E351C2" w:rsidRPr="00E351C2" w:rsidRDefault="00E351C2" w:rsidP="00E351C2">
      <w:pPr>
        <w:pStyle w:val="StyleTr"/>
      </w:pPr>
      <w:r w:rsidRPr="00E351C2">
        <w:t>Phân quyền hệ thống: Ứng dụng phải phân tách rạch ròi 2 nhóm quyền hạn (Roles):</w:t>
      </w:r>
    </w:p>
    <w:p w14:paraId="47315D4D" w14:textId="77777777" w:rsidR="00E351C2" w:rsidRPr="00E351C2" w:rsidRDefault="00E351C2" w:rsidP="00E351C2">
      <w:pPr>
        <w:pStyle w:val="StyleCng"/>
      </w:pPr>
      <w:r w:rsidRPr="00E351C2">
        <w:t>Quản lý (Admin): Có toàn quyền truy cập tất cả các tính năng của phần mềm (bao gồm sửa thực đơn, quản lý nhân viên và xem báo cáo tài chính).</w:t>
      </w:r>
    </w:p>
    <w:p w14:paraId="4BD5355A" w14:textId="77777777" w:rsidR="00E351C2" w:rsidRPr="00E351C2" w:rsidRDefault="00E351C2" w:rsidP="00E351C2">
      <w:pPr>
        <w:pStyle w:val="StyleCng"/>
      </w:pPr>
      <w:r w:rsidRPr="00E351C2">
        <w:t>Nhân viên (Staff): Giới hạn quyền truy cập. Nhân viên chỉ được phép sử dụng màn hình Bán hàng (POS) để tạo đơn và thanh toán, không được phép can thiệp vào dữ liệu hệ thống hay xem doanh thu.</w:t>
      </w:r>
    </w:p>
    <w:p w14:paraId="4D6CAA7E" w14:textId="19805905" w:rsidR="00E351C2" w:rsidRPr="00E351C2" w:rsidRDefault="00E351C2" w:rsidP="00E351C2">
      <w:pPr>
        <w:pStyle w:val="Heading3"/>
      </w:pPr>
      <w:bookmarkStart w:id="13" w:name="_Toc231510855"/>
      <w:r w:rsidRPr="00E351C2">
        <w:t>Nhóm chức năng Quản lý Danh mục và Thực đơn (Menu Management)</w:t>
      </w:r>
      <w:bookmarkEnd w:id="13"/>
    </w:p>
    <w:p w14:paraId="03C552C8" w14:textId="72A1C633" w:rsidR="00E351C2" w:rsidRPr="00E351C2" w:rsidRDefault="00E351C2" w:rsidP="00A22706">
      <w:r w:rsidRPr="00E351C2">
        <w:t>Đây là chức năng dành riêng cho cấp Quản lý, dùng để duy trì và số hóa dữ liệu về các mặt hàng quán đang kinh doanh.</w:t>
      </w:r>
    </w:p>
    <w:p w14:paraId="44057C93" w14:textId="77777777" w:rsidR="00E351C2" w:rsidRPr="00E351C2" w:rsidRDefault="00E351C2" w:rsidP="00E351C2">
      <w:pPr>
        <w:pStyle w:val="StyleTr"/>
      </w:pPr>
      <w:r w:rsidRPr="00E351C2">
        <w:t>Quản lý nhóm/danh mục đồ uống (Category Management):</w:t>
      </w:r>
    </w:p>
    <w:p w14:paraId="2188FCE7" w14:textId="77777777" w:rsidR="00E351C2" w:rsidRPr="00E351C2" w:rsidRDefault="00E351C2" w:rsidP="00E351C2">
      <w:pPr>
        <w:pStyle w:val="StyleCng"/>
      </w:pPr>
      <w:r w:rsidRPr="00E351C2">
        <w:t>Cho phép người quản lý định nghĩa các nhóm món (Ví dụ: Cà phê pha máy, Trà sữa, Nước ép...).</w:t>
      </w:r>
    </w:p>
    <w:p w14:paraId="1F5AFA2B" w14:textId="77777777" w:rsidR="00E351C2" w:rsidRPr="00E351C2" w:rsidRDefault="00E351C2" w:rsidP="00E351C2">
      <w:pPr>
        <w:pStyle w:val="StyleCng"/>
      </w:pPr>
      <w:r w:rsidRPr="00E351C2">
        <w:t>Thực hiện đầy đủ các thao tác CRUD: Thêm danh mục mới, Xem danh sách, Sửa tên danh mục và Xóa danh mục (có kèm cảnh báo ràng buộc dữ liệu nếu danh mục đó đang chứa sản phẩm).</w:t>
      </w:r>
    </w:p>
    <w:p w14:paraId="003C0BB5" w14:textId="77777777" w:rsidR="00E351C2" w:rsidRPr="00E351C2" w:rsidRDefault="00E351C2" w:rsidP="00E351C2">
      <w:pPr>
        <w:pStyle w:val="StyleTr"/>
      </w:pPr>
      <w:r w:rsidRPr="00E351C2">
        <w:t>Quản lý sản phẩm/thực đơn (Product Management):</w:t>
      </w:r>
    </w:p>
    <w:p w14:paraId="1A99C831" w14:textId="77777777" w:rsidR="00E351C2" w:rsidRPr="00E351C2" w:rsidRDefault="00E351C2" w:rsidP="00E351C2">
      <w:pPr>
        <w:pStyle w:val="StyleCng"/>
      </w:pPr>
      <w:r w:rsidRPr="00E351C2">
        <w:t>Cho phép thêm mới một thức uống vào hệ thống với các thông tin chi tiết: Tên món, Giá bán, Thuộc danh mục nào.</w:t>
      </w:r>
    </w:p>
    <w:p w14:paraId="18A1C470" w14:textId="77777777" w:rsidR="00E351C2" w:rsidRPr="00E351C2" w:rsidRDefault="00E351C2" w:rsidP="00E351C2">
      <w:pPr>
        <w:pStyle w:val="StyleCng"/>
      </w:pPr>
      <w:r w:rsidRPr="00E351C2">
        <w:t>Cho phép tải lên và gắn hình ảnh minh họa cho từng món để giao diện bán hàng trở nên trực quan hơn.</w:t>
      </w:r>
    </w:p>
    <w:p w14:paraId="10F9CD38" w14:textId="77777777" w:rsidR="00E351C2" w:rsidRPr="00E351C2" w:rsidRDefault="00E351C2" w:rsidP="00E351C2">
      <w:pPr>
        <w:pStyle w:val="StyleCng"/>
      </w:pPr>
      <w:r w:rsidRPr="00E351C2">
        <w:t>Cho phép Cập nhật (Sửa giá, đổi tên, thay ảnh) hoặc Xóa các món không còn kinh doanh.</w:t>
      </w:r>
    </w:p>
    <w:p w14:paraId="5A42A2C8" w14:textId="792748E0" w:rsidR="00E351C2" w:rsidRPr="00E351C2" w:rsidRDefault="00E351C2" w:rsidP="00E351C2">
      <w:pPr>
        <w:pStyle w:val="Heading3"/>
      </w:pPr>
      <w:bookmarkStart w:id="14" w:name="_Toc231510856"/>
      <w:r w:rsidRPr="00E351C2">
        <w:lastRenderedPageBreak/>
        <w:t>Nhóm chức năng Quản lý Bán hàng (Point of Sale - POS)</w:t>
      </w:r>
      <w:bookmarkEnd w:id="14"/>
    </w:p>
    <w:p w14:paraId="4622F710" w14:textId="0ABB9F45" w:rsidR="00E351C2" w:rsidRPr="00E351C2" w:rsidRDefault="00E351C2" w:rsidP="00A22706">
      <w:r w:rsidRPr="00E351C2">
        <w:t>Đây là phân hệ cốt lõi, hoạt động với cường độ cao nhất do nhân viên thu ngân sử dụng trực tiếp để phục vụ khách hàng.</w:t>
      </w:r>
    </w:p>
    <w:p w14:paraId="466CF448" w14:textId="77777777" w:rsidR="00E351C2" w:rsidRPr="00E351C2" w:rsidRDefault="00E351C2" w:rsidP="00E351C2">
      <w:pPr>
        <w:pStyle w:val="StyleTr"/>
      </w:pPr>
      <w:r w:rsidRPr="00E351C2">
        <w:t>Giao diện chọn món trực quan: Màn hình POS phải hiển thị danh sách các món uống dưới dạng dạng lưới (Grid/Cards) kèm hình ảnh và giá cả. Có khả năng lọc sản phẩm theo từng nhóm danh mục để tìm kiếm nhanh chóng.</w:t>
      </w:r>
    </w:p>
    <w:p w14:paraId="5CE45555" w14:textId="77777777" w:rsidR="00E351C2" w:rsidRPr="00E351C2" w:rsidRDefault="00E351C2" w:rsidP="00E351C2">
      <w:pPr>
        <w:pStyle w:val="StyleTr"/>
      </w:pPr>
      <w:r w:rsidRPr="00E351C2">
        <w:t>Quản lý Giỏ hàng (Cart / Order):</w:t>
      </w:r>
    </w:p>
    <w:p w14:paraId="3EAA7C4A" w14:textId="77777777" w:rsidR="00E351C2" w:rsidRPr="00E351C2" w:rsidRDefault="00E351C2" w:rsidP="00E351C2">
      <w:pPr>
        <w:pStyle w:val="StyleCng"/>
      </w:pPr>
      <w:r w:rsidRPr="00E351C2">
        <w:t>Khi click vào một món, món đó tự động được thêm vào giỏ hàng.</w:t>
      </w:r>
    </w:p>
    <w:p w14:paraId="2D6EF7A1" w14:textId="77777777" w:rsidR="00E351C2" w:rsidRPr="00E351C2" w:rsidRDefault="00E351C2" w:rsidP="00E351C2">
      <w:pPr>
        <w:pStyle w:val="StyleCng"/>
      </w:pPr>
      <w:r w:rsidRPr="00E351C2">
        <w:t>Nhân viên có thể điều chỉnh tăng/giảm số lượng hoặc xóa món khỏi giỏ hàng nếu khách đổi ý.</w:t>
      </w:r>
    </w:p>
    <w:p w14:paraId="151E9FAD" w14:textId="77777777" w:rsidR="00E351C2" w:rsidRPr="00E351C2" w:rsidRDefault="00E351C2" w:rsidP="00E351C2">
      <w:pPr>
        <w:pStyle w:val="StyleTr"/>
      </w:pPr>
      <w:r w:rsidRPr="00E351C2">
        <w:t>Thanh toán và Xuất hóa đơn:</w:t>
      </w:r>
    </w:p>
    <w:p w14:paraId="52E06E90" w14:textId="77777777" w:rsidR="00E351C2" w:rsidRPr="00E351C2" w:rsidRDefault="00E351C2" w:rsidP="00E351C2">
      <w:pPr>
        <w:pStyle w:val="StyleCng"/>
      </w:pPr>
      <w:r w:rsidRPr="00E351C2">
        <w:t>Hệ thống tự động tính toán tổng số tiền dựa trên đơn giá và số lượng trong giỏ.</w:t>
      </w:r>
    </w:p>
    <w:p w14:paraId="06FE656E" w14:textId="77777777" w:rsidR="00E351C2" w:rsidRPr="00E351C2" w:rsidRDefault="00E351C2" w:rsidP="00E351C2">
      <w:pPr>
        <w:pStyle w:val="StyleCng"/>
      </w:pPr>
      <w:r w:rsidRPr="00E351C2">
        <w:t>Khi nhân viên bấm "Thanh toán", hệ thống sẽ ghi nhận đơn hàng (Order) vào cơ sở dữ liệu.</w:t>
      </w:r>
    </w:p>
    <w:p w14:paraId="6885DBA4" w14:textId="77777777" w:rsidR="00E351C2" w:rsidRDefault="00E351C2" w:rsidP="00E351C2">
      <w:pPr>
        <w:pStyle w:val="StyleCng"/>
      </w:pPr>
      <w:r w:rsidRPr="00E351C2">
        <w:t>Tính năng xuất file hóa đơn: Ngay sau khi thanh toán thành công, hệ thống tự động sinh ra một biên lai dưới định dạng văn bản (ví dụ: hoadon_ORD_1.txt, hoadon_ORD_2.txt...) lưu trên máy tính, sẵn sàng cho việc in ấn vật lý đưa cho khách hàng.</w:t>
      </w:r>
    </w:p>
    <w:p w14:paraId="6FE91E4F" w14:textId="10564E55" w:rsidR="00517F0F" w:rsidRPr="00E351C2" w:rsidRDefault="00517F0F" w:rsidP="00517F0F">
      <w:pPr>
        <w:pStyle w:val="StyleTr"/>
      </w:pPr>
      <w:r w:rsidRPr="00517F0F">
        <w:t>Tích hợp thanh toán trực tuyến (QR Code): Nhằm đáp ứng xu hướng thanh toán không dùng tiền mặt, hệ thống yêu cầu ngay sau khi chốt đơn, màn hình phải tự động sinh ra một mã QR Code động (Dynamic QR). Mã này phải tự động điền sẵn số tài khoản của quán, đúng số tiền cần thanh toán và nội dung chuyển khoản để khách hàng dễ dàng quét bằng ứng dụng ngân hàng.</w:t>
      </w:r>
    </w:p>
    <w:p w14:paraId="724802A2" w14:textId="6FAFFEF3" w:rsidR="00E351C2" w:rsidRPr="00E351C2" w:rsidRDefault="00E351C2" w:rsidP="00E351C2">
      <w:pPr>
        <w:pStyle w:val="Heading3"/>
      </w:pPr>
      <w:bookmarkStart w:id="15" w:name="_Toc231510857"/>
      <w:r w:rsidRPr="00E351C2">
        <w:t>Nhóm chức năng Thống kê và Báo cáo (Reports)</w:t>
      </w:r>
      <w:bookmarkEnd w:id="15"/>
    </w:p>
    <w:p w14:paraId="615E10E2" w14:textId="45EAD5AB" w:rsidR="00E351C2" w:rsidRPr="00E351C2" w:rsidRDefault="00E351C2" w:rsidP="00A22706">
      <w:r w:rsidRPr="00E351C2">
        <w:t>Chức năng này giúp chủ quán nắm bắt tình hình kinh doanh một cách nhanh chóng thay vì phải cộng sổ sách.</w:t>
      </w:r>
    </w:p>
    <w:p w14:paraId="70BAA263" w14:textId="77777777" w:rsidR="00E351C2" w:rsidRPr="00E351C2" w:rsidRDefault="00E351C2" w:rsidP="00E351C2">
      <w:pPr>
        <w:pStyle w:val="StyleTr"/>
      </w:pPr>
      <w:r w:rsidRPr="00E351C2">
        <w:t>Báo cáo doanh thu: Hệ thống truy xuất dữ liệu từ các hóa đơn đã thanh toán để tổng hợp doanh thu.</w:t>
      </w:r>
    </w:p>
    <w:p w14:paraId="535BDDC1" w14:textId="42F4AC92" w:rsidR="00E351C2" w:rsidRDefault="00E351C2" w:rsidP="00E351C2">
      <w:pPr>
        <w:pStyle w:val="StyleTr"/>
      </w:pPr>
      <w:r w:rsidRPr="00E351C2">
        <w:lastRenderedPageBreak/>
        <w:t>Giao diện bảng biểu: Hiển thị danh sách các đơn hàng đã bán, tổng tiền thu được trong một khoảng thời gian nhất định (theo ngày, hoặc toàn thời gian) lên một bảng dữ liệu (DataGrid/Treeview) rõ ràng, minh bạch.</w:t>
      </w:r>
      <w:r>
        <w:t>Thiết kế Cơ sở dữ liệu (Dựa trên setup_db.py)</w:t>
      </w:r>
    </w:p>
    <w:p w14:paraId="53A9468A" w14:textId="7CBD2D33" w:rsidR="00E351C2" w:rsidRDefault="00E351C2" w:rsidP="00E351C2">
      <w:pPr>
        <w:pStyle w:val="Heading2"/>
      </w:pPr>
      <w:bookmarkStart w:id="16" w:name="_Toc231510858"/>
      <w:r w:rsidRPr="00E351C2">
        <w:t>Thiết kế Cơ sở dữ liệu</w:t>
      </w:r>
      <w:bookmarkEnd w:id="16"/>
    </w:p>
    <w:p w14:paraId="788214B0" w14:textId="7394EE02" w:rsidR="00E351C2" w:rsidRDefault="00E351C2" w:rsidP="00E351C2">
      <w:pPr>
        <w:pStyle w:val="Heading3"/>
      </w:pPr>
      <w:bookmarkStart w:id="17" w:name="_Toc231510859"/>
      <w:r w:rsidRPr="00E351C2">
        <w:t>Thiết kế chi tiết các bảng dữ liệu</w:t>
      </w:r>
      <w:bookmarkEnd w:id="17"/>
    </w:p>
    <w:p w14:paraId="07CA7677" w14:textId="48E3EA7F" w:rsidR="00E351C2" w:rsidRDefault="00E351C2" w:rsidP="00E351C2">
      <w:pPr>
        <w:pStyle w:val="StyleTr"/>
      </w:pPr>
      <w:r>
        <w:t>Bảng Users (Người dùng) Được sử dụng để lưu trữ tài khoản truy cập phần mềm và phân quyền hệ thống.</w:t>
      </w:r>
    </w:p>
    <w:p w14:paraId="7D2F6D99" w14:textId="77777777" w:rsidR="00E351C2" w:rsidRDefault="00E351C2" w:rsidP="00E351C2">
      <w:pPr>
        <w:pStyle w:val="StyleCng"/>
      </w:pPr>
      <w:r>
        <w:t>id (INT): Khóa chính (Primary Key), tự động tăng IDENTITY(1,1).</w:t>
      </w:r>
    </w:p>
    <w:p w14:paraId="1F8C7388" w14:textId="77777777" w:rsidR="00E351C2" w:rsidRDefault="00E351C2" w:rsidP="00E351C2">
      <w:pPr>
        <w:pStyle w:val="StyleCng"/>
      </w:pPr>
      <w:r>
        <w:t>username (VARCHAR(50)): Tên đăng nhập. Ràng buộc UNIQUE (không được trùng lặp) và NOT NULL.</w:t>
      </w:r>
    </w:p>
    <w:p w14:paraId="6A38E013" w14:textId="77777777" w:rsidR="00E351C2" w:rsidRDefault="00E351C2" w:rsidP="00E351C2">
      <w:pPr>
        <w:pStyle w:val="StyleCng"/>
      </w:pPr>
      <w:r>
        <w:t>password (VARCHAR(255)): Mật khẩu tài khoản, NOT NULL.</w:t>
      </w:r>
    </w:p>
    <w:p w14:paraId="22F93789" w14:textId="098D42C2" w:rsidR="00E351C2" w:rsidRDefault="00E351C2" w:rsidP="00E351C2">
      <w:pPr>
        <w:pStyle w:val="StyleCng"/>
      </w:pPr>
      <w:r>
        <w:rPr>
          <w:noProof/>
        </w:rPr>
        <mc:AlternateContent>
          <mc:Choice Requires="wps">
            <w:drawing>
              <wp:anchor distT="0" distB="0" distL="114300" distR="114300" simplePos="0" relativeHeight="251662336" behindDoc="0" locked="0" layoutInCell="1" allowOverlap="1" wp14:anchorId="0B46B46B" wp14:editId="6252B933">
                <wp:simplePos x="0" y="0"/>
                <wp:positionH relativeFrom="column">
                  <wp:posOffset>-133350</wp:posOffset>
                </wp:positionH>
                <wp:positionV relativeFrom="paragraph">
                  <wp:posOffset>3764280</wp:posOffset>
                </wp:positionV>
                <wp:extent cx="5940425" cy="635"/>
                <wp:effectExtent l="0" t="0" r="0" b="0"/>
                <wp:wrapSquare wrapText="bothSides"/>
                <wp:docPr id="355942706" name="Text Box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3236F0CF" w14:textId="20BBB90D" w:rsidR="00E351C2" w:rsidRPr="00D81168" w:rsidRDefault="00E351C2" w:rsidP="00E351C2">
                            <w:pPr>
                              <w:pStyle w:val="Caption"/>
                              <w:rPr>
                                <w:noProof/>
                              </w:rPr>
                            </w:pPr>
                            <w:bookmarkStart w:id="18" w:name="_Toc231511031"/>
                            <w:r>
                              <w:t xml:space="preserve">Hình </w:t>
                            </w:r>
                            <w:fldSimple w:instr=" STYLEREF 1 \s ">
                              <w:r w:rsidR="0018653D">
                                <w:rPr>
                                  <w:noProof/>
                                </w:rPr>
                                <w:t>2</w:t>
                              </w:r>
                            </w:fldSimple>
                            <w:r w:rsidR="00517F0F">
                              <w:t>.</w:t>
                            </w:r>
                            <w:fldSimple w:instr=" SEQ Hình \* ARABIC \s 1 ">
                              <w:r w:rsidR="0018653D">
                                <w:rPr>
                                  <w:noProof/>
                                </w:rPr>
                                <w:t>1</w:t>
                              </w:r>
                            </w:fldSimple>
                            <w:r>
                              <w:t>. Bảng Users</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46B46B" id="_x0000_t202" coordsize="21600,21600" o:spt="202" path="m,l,21600r21600,l21600,xe">
                <v:stroke joinstyle="miter"/>
                <v:path gradientshapeok="t" o:connecttype="rect"/>
              </v:shapetype>
              <v:shape id="Text Box 1" o:spid="_x0000_s1026" type="#_x0000_t202" style="position:absolute;left:0;text-align:left;margin-left:-10.5pt;margin-top:296.4pt;width:467.7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" stroked="f">
                <v:textbox style="mso-fit-shape-to-text:t" inset="0,0,0,0">
                  <w:txbxContent>
                    <w:p w14:paraId="3236F0CF" w14:textId="20BBB90D" w:rsidR="00E351C2" w:rsidRPr="00D81168" w:rsidRDefault="00E351C2" w:rsidP="00E351C2">
                      <w:pPr>
                        <w:pStyle w:val="Caption"/>
                        <w:rPr>
                          <w:noProof/>
                        </w:rPr>
                      </w:pPr>
                      <w:bookmarkStart w:id="19" w:name="_Toc231511031"/>
                      <w:r>
                        <w:t xml:space="preserve">Hình </w:t>
                      </w:r>
                      <w:fldSimple w:instr=" STYLEREF 1 \s ">
                        <w:r w:rsidR="0018653D">
                          <w:rPr>
                            <w:noProof/>
                          </w:rPr>
                          <w:t>2</w:t>
                        </w:r>
                      </w:fldSimple>
                      <w:r w:rsidR="00517F0F">
                        <w:t>.</w:t>
                      </w:r>
                      <w:fldSimple w:instr=" SEQ Hình \* ARABIC \s 1 ">
                        <w:r w:rsidR="0018653D">
                          <w:rPr>
                            <w:noProof/>
                          </w:rPr>
                          <w:t>1</w:t>
                        </w:r>
                      </w:fldSimple>
                      <w:r>
                        <w:t>. Bảng Users</w:t>
                      </w:r>
                      <w:bookmarkEnd w:id="19"/>
                    </w:p>
                  </w:txbxContent>
                </v:textbox>
                <w10:wrap type="square"/>
              </v:shape>
            </w:pict>
          </mc:Fallback>
        </mc:AlternateContent>
      </w:r>
      <w:r>
        <w:rPr>
          <w:noProof/>
        </w:rPr>
        <w:drawing>
          <wp:anchor distT="0" distB="0" distL="114300" distR="114300" simplePos="0" relativeHeight="251660288" behindDoc="0" locked="0" layoutInCell="1" allowOverlap="1" wp14:anchorId="47AE13E2" wp14:editId="3980EF1F">
            <wp:simplePos x="0" y="0"/>
            <wp:positionH relativeFrom="column">
              <wp:posOffset>-133350</wp:posOffset>
            </wp:positionH>
            <wp:positionV relativeFrom="paragraph">
              <wp:posOffset>802005</wp:posOffset>
            </wp:positionV>
            <wp:extent cx="5940425" cy="2905125"/>
            <wp:effectExtent l="0" t="0" r="3175" b="9525"/>
            <wp:wrapSquare wrapText="bothSides"/>
            <wp:docPr id="738039748" name="Picture 1" descr="A grid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39748" name="Picture 1" descr="A grid with black text&#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5940425" cy="2905125"/>
                    </a:xfrm>
                    <a:prstGeom prst="rect">
                      <a:avLst/>
                    </a:prstGeom>
                  </pic:spPr>
                </pic:pic>
              </a:graphicData>
            </a:graphic>
          </wp:anchor>
        </w:drawing>
      </w:r>
      <w:r>
        <w:t>role (VARCHAR(20)): Quyền hạn của tài khoản. Có ràng buộc kiểm tra CHECK (role IN ('Admin', 'Staff')) để đảm bảo hệ thống chỉ tồn tại 2 nhóm quyền này.</w:t>
      </w:r>
      <w:r w:rsidRPr="00E351C2">
        <w:rPr>
          <w:noProof/>
        </w:rPr>
        <w:t xml:space="preserve"> </w:t>
      </w:r>
    </w:p>
    <w:p w14:paraId="73AAA898" w14:textId="43B1570C" w:rsidR="00E351C2" w:rsidRDefault="00E351C2" w:rsidP="00E351C2">
      <w:pPr>
        <w:pStyle w:val="StyleCng"/>
        <w:numPr>
          <w:ilvl w:val="0"/>
          <w:numId w:val="0"/>
        </w:numPr>
        <w:ind w:left="851"/>
      </w:pPr>
    </w:p>
    <w:p w14:paraId="6109A25E" w14:textId="1B2550E2" w:rsidR="00E351C2" w:rsidRDefault="00E351C2" w:rsidP="00E351C2">
      <w:pPr>
        <w:pStyle w:val="StyleTr"/>
      </w:pPr>
      <w:r>
        <w:t>Bảng Categories (Danh mục sản phẩm) Dùng để phân loại thực đơn (Ví dụ: Coffee, Tea, Snacks...).</w:t>
      </w:r>
    </w:p>
    <w:p w14:paraId="49A6DCDE" w14:textId="77777777" w:rsidR="00E351C2" w:rsidRDefault="00E351C2" w:rsidP="00E351C2">
      <w:pPr>
        <w:pStyle w:val="StyleCng"/>
      </w:pPr>
      <w:r>
        <w:t>id (INT): Khóa chính, tự động tăng IDENTITY(1,1).</w:t>
      </w:r>
    </w:p>
    <w:p w14:paraId="21741FFE" w14:textId="77777777" w:rsidR="00E351C2" w:rsidRDefault="00E351C2" w:rsidP="00E351C2">
      <w:pPr>
        <w:pStyle w:val="StyleCng"/>
      </w:pPr>
      <w:r>
        <w:lastRenderedPageBreak/>
        <w:t>name (NVARCHAR(100)): Tên danh mục. Cho phép gõ tiếng Việt có dấu. Ràng buộc UNIQUE (mỗi tên danh mục là duy nhất) và NOT NULL.</w:t>
      </w:r>
    </w:p>
    <w:p w14:paraId="5530BE78" w14:textId="77777777" w:rsidR="00E351C2" w:rsidRDefault="00E351C2" w:rsidP="00E351C2">
      <w:pPr>
        <w:pStyle w:val="StyleCng"/>
        <w:keepNext/>
        <w:numPr>
          <w:ilvl w:val="0"/>
          <w:numId w:val="0"/>
        </w:numPr>
      </w:pPr>
      <w:r>
        <w:rPr>
          <w:noProof/>
        </w:rPr>
        <w:drawing>
          <wp:inline distT="0" distB="0" distL="0" distR="0" wp14:anchorId="18061439" wp14:editId="4F751A58">
            <wp:extent cx="5940425" cy="1870075"/>
            <wp:effectExtent l="0" t="0" r="3175" b="0"/>
            <wp:docPr id="1519571450" name="Picture 1" descr="A graph with lines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71450" name="Picture 1" descr="A graph with lines and words&#10;&#10;Description automatically generated with medium confidence"/>
                    <pic:cNvPicPr/>
                  </pic:nvPicPr>
                  <pic:blipFill>
                    <a:blip r:embed="rId17"/>
                    <a:stretch>
                      <a:fillRect/>
                    </a:stretch>
                  </pic:blipFill>
                  <pic:spPr>
                    <a:xfrm>
                      <a:off x="0" y="0"/>
                      <a:ext cx="5940425" cy="1870075"/>
                    </a:xfrm>
                    <a:prstGeom prst="rect">
                      <a:avLst/>
                    </a:prstGeom>
                  </pic:spPr>
                </pic:pic>
              </a:graphicData>
            </a:graphic>
          </wp:inline>
        </w:drawing>
      </w:r>
    </w:p>
    <w:p w14:paraId="6626CB75" w14:textId="5C6A8167" w:rsidR="00E351C2" w:rsidRDefault="00E351C2" w:rsidP="00E351C2">
      <w:pPr>
        <w:pStyle w:val="Caption"/>
      </w:pPr>
      <w:bookmarkStart w:id="20" w:name="_Toc231511032"/>
      <w:r>
        <w:t xml:space="preserve">Hình </w:t>
      </w:r>
      <w:fldSimple w:instr=" STYLEREF 1 \s ">
        <w:r w:rsidR="0018653D">
          <w:rPr>
            <w:noProof/>
          </w:rPr>
          <w:t>2</w:t>
        </w:r>
      </w:fldSimple>
      <w:r w:rsidR="00517F0F">
        <w:t>.</w:t>
      </w:r>
      <w:fldSimple w:instr=" SEQ Hình \* ARABIC \s 1 ">
        <w:r w:rsidR="0018653D">
          <w:rPr>
            <w:noProof/>
          </w:rPr>
          <w:t>2</w:t>
        </w:r>
      </w:fldSimple>
      <w:r>
        <w:t>. Bảng Categories</w:t>
      </w:r>
      <w:bookmarkEnd w:id="20"/>
    </w:p>
    <w:p w14:paraId="385E4DEE" w14:textId="77777777" w:rsidR="00E351C2" w:rsidRPr="00E351C2" w:rsidRDefault="00E351C2" w:rsidP="00E351C2"/>
    <w:p w14:paraId="2AE2C8A4" w14:textId="715F5803" w:rsidR="00E351C2" w:rsidRDefault="00E351C2" w:rsidP="00E351C2">
      <w:pPr>
        <w:pStyle w:val="StyleTr"/>
      </w:pPr>
      <w:r>
        <w:t>Bảng Menu (Thực đơn / Sản phẩm) Lưu trữ thông tin chi tiết của từng loại đồ uống đang bán tại quán.</w:t>
      </w:r>
    </w:p>
    <w:p w14:paraId="5938023C" w14:textId="77777777" w:rsidR="00E351C2" w:rsidRDefault="00E351C2" w:rsidP="00E351C2">
      <w:pPr>
        <w:pStyle w:val="StyleCng"/>
      </w:pPr>
      <w:r>
        <w:t>id (INT): Khóa chính, tự động tăng.</w:t>
      </w:r>
    </w:p>
    <w:p w14:paraId="54BA9CA6" w14:textId="77777777" w:rsidR="00E351C2" w:rsidRDefault="00E351C2" w:rsidP="00E351C2">
      <w:pPr>
        <w:pStyle w:val="StyleCng"/>
      </w:pPr>
      <w:r>
        <w:t>item_name (NVARCHAR(100)): Tên đồ uống (Ví dụ: Cà phê đen, Trà đào), NOT NULL.</w:t>
      </w:r>
    </w:p>
    <w:p w14:paraId="161878E1" w14:textId="77777777" w:rsidR="00E351C2" w:rsidRDefault="00E351C2" w:rsidP="00E351C2">
      <w:pPr>
        <w:pStyle w:val="StyleCng"/>
      </w:pPr>
      <w:r>
        <w:t>category (NVARCHAR(50)): Tên danh mục mà đồ uống thuộc về, NOT NULL.</w:t>
      </w:r>
    </w:p>
    <w:p w14:paraId="43E20AC8" w14:textId="77777777" w:rsidR="00E351C2" w:rsidRDefault="00E351C2" w:rsidP="00E351C2">
      <w:pPr>
        <w:pStyle w:val="StyleCng"/>
      </w:pPr>
      <w:r>
        <w:t>price (DECIMAL(18, 2)): Đơn giá của sản phẩm, NOT NULL. Kiểu DECIMAL giúp tính toán tiền tệ chính xác tuyệt đối.</w:t>
      </w:r>
    </w:p>
    <w:p w14:paraId="51C47997" w14:textId="77777777" w:rsidR="00E351C2" w:rsidRDefault="00E351C2" w:rsidP="00E351C2">
      <w:pPr>
        <w:pStyle w:val="StyleCng"/>
      </w:pPr>
      <w:r>
        <w:t>status (NVARCHAR(20)): Trạng thái kinh doanh của sản phẩm. Giá trị mặc định là 'Đang bán'.</w:t>
      </w:r>
    </w:p>
    <w:p w14:paraId="79797503" w14:textId="77777777" w:rsidR="00E351C2" w:rsidRDefault="00E351C2" w:rsidP="00E351C2">
      <w:pPr>
        <w:pStyle w:val="StyleCng"/>
      </w:pPr>
      <w:r>
        <w:t>image_path (NVARCHAR(255)): Đường dẫn lưu trữ hình ảnh minh họa của sản phẩm (hỗ trợ cả link URL trực tuyến). Cho phép NULL.</w:t>
      </w:r>
    </w:p>
    <w:p w14:paraId="50408FA2" w14:textId="77777777" w:rsidR="00E351C2" w:rsidRDefault="00E351C2" w:rsidP="00E351C2">
      <w:pPr>
        <w:pStyle w:val="StyleCng"/>
        <w:keepNext/>
        <w:numPr>
          <w:ilvl w:val="0"/>
          <w:numId w:val="0"/>
        </w:numPr>
      </w:pPr>
      <w:r>
        <w:rPr>
          <w:noProof/>
        </w:rPr>
        <w:lastRenderedPageBreak/>
        <w:drawing>
          <wp:inline distT="0" distB="0" distL="0" distR="0" wp14:anchorId="0BC37AE7" wp14:editId="531E9F53">
            <wp:extent cx="5940425" cy="3992245"/>
            <wp:effectExtent l="0" t="0" r="3175" b="8255"/>
            <wp:docPr id="482497290" name="Picture 1" descr="A screenshot of a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97290" name="Picture 1" descr="A screenshot of a menu&#10;&#10;Description automatically generated"/>
                    <pic:cNvPicPr/>
                  </pic:nvPicPr>
                  <pic:blipFill>
                    <a:blip r:embed="rId18"/>
                    <a:stretch>
                      <a:fillRect/>
                    </a:stretch>
                  </pic:blipFill>
                  <pic:spPr>
                    <a:xfrm>
                      <a:off x="0" y="0"/>
                      <a:ext cx="5940425" cy="3992245"/>
                    </a:xfrm>
                    <a:prstGeom prst="rect">
                      <a:avLst/>
                    </a:prstGeom>
                  </pic:spPr>
                </pic:pic>
              </a:graphicData>
            </a:graphic>
          </wp:inline>
        </w:drawing>
      </w:r>
    </w:p>
    <w:p w14:paraId="03A0FFBC" w14:textId="4A01D477" w:rsidR="00E351C2" w:rsidRDefault="00E351C2" w:rsidP="00E351C2">
      <w:pPr>
        <w:pStyle w:val="Caption"/>
      </w:pPr>
      <w:bookmarkStart w:id="21" w:name="_Toc231511033"/>
      <w:r>
        <w:t xml:space="preserve">Hình </w:t>
      </w:r>
      <w:fldSimple w:instr=" STYLEREF 1 \s ">
        <w:r w:rsidR="0018653D">
          <w:rPr>
            <w:noProof/>
          </w:rPr>
          <w:t>2</w:t>
        </w:r>
      </w:fldSimple>
      <w:r w:rsidR="00517F0F">
        <w:t>.</w:t>
      </w:r>
      <w:fldSimple w:instr=" SEQ Hình \* ARABIC \s 1 ">
        <w:r w:rsidR="0018653D">
          <w:rPr>
            <w:noProof/>
          </w:rPr>
          <w:t>3</w:t>
        </w:r>
      </w:fldSimple>
      <w:r>
        <w:t>. Bảng Menu</w:t>
      </w:r>
      <w:bookmarkEnd w:id="21"/>
    </w:p>
    <w:p w14:paraId="559E4419" w14:textId="77777777" w:rsidR="00E351C2" w:rsidRPr="00E351C2" w:rsidRDefault="00E351C2" w:rsidP="00E351C2"/>
    <w:p w14:paraId="42F907F2" w14:textId="1DF7FE26" w:rsidR="00E351C2" w:rsidRDefault="00E351C2" w:rsidP="00E351C2">
      <w:pPr>
        <w:pStyle w:val="StyleTr"/>
      </w:pPr>
      <w:r>
        <w:t>Bảng Orders (Đơn hàng / Hóa đơn) Lưu trữ thông tin giao dịch tổng quát mỗi khi nhân viên thực hiện thanh toán tại màn hình POS.</w:t>
      </w:r>
    </w:p>
    <w:p w14:paraId="66B29857" w14:textId="77777777" w:rsidR="00E351C2" w:rsidRDefault="00E351C2" w:rsidP="00E351C2">
      <w:pPr>
        <w:pStyle w:val="StyleCng"/>
      </w:pPr>
      <w:r>
        <w:t>id (INT): Khóa chính, tự động tăng (đóng vai trò là Mã hóa đơn).</w:t>
      </w:r>
    </w:p>
    <w:p w14:paraId="3892EDBD" w14:textId="6B459BEE" w:rsidR="00E351C2" w:rsidRDefault="00E351C2" w:rsidP="00E351C2">
      <w:pPr>
        <w:pStyle w:val="StyleCng"/>
      </w:pPr>
      <w:r w:rsidRPr="00E351C2">
        <w:t>user_id (INT): Khóa ngoại FOREIGN KEY tham chiếu đến bảng</w:t>
      </w:r>
      <w:r>
        <w:t xml:space="preserve"> </w:t>
      </w:r>
      <w:r w:rsidRPr="00E351C2">
        <w:t>Users(id)</w:t>
      </w:r>
    </w:p>
    <w:p w14:paraId="6C8B421B" w14:textId="77777777" w:rsidR="00E351C2" w:rsidRDefault="00E351C2" w:rsidP="00E351C2">
      <w:pPr>
        <w:pStyle w:val="StyleCng"/>
      </w:pPr>
      <w:r>
        <w:t>total_amount (DECIMAL(18, 2)): Tổng số tiền của hóa đơn, NOT NULL.</w:t>
      </w:r>
    </w:p>
    <w:p w14:paraId="3573F35B" w14:textId="77777777" w:rsidR="00E351C2" w:rsidRDefault="00E351C2" w:rsidP="00E351C2">
      <w:pPr>
        <w:pStyle w:val="StyleCng"/>
      </w:pPr>
      <w:r>
        <w:t>order_date (DATETIME): Ngày giờ tạo hóa đơn. Giá trị mặc định tự động lấy thời gian hiện tại của hệ thống DEFAULT GETDATE().</w:t>
      </w:r>
    </w:p>
    <w:p w14:paraId="3C4BB31D" w14:textId="77777777" w:rsidR="00E351C2" w:rsidRDefault="00E351C2" w:rsidP="00E351C2">
      <w:pPr>
        <w:pStyle w:val="StyleCng"/>
      </w:pPr>
      <w:r>
        <w:t>status (NVARCHAR(30)): Trạng thái đơn hàng. Có ràng buộc CHECK (status IN ('Đang xử lý', 'Đã hoàn thành')) và giá trị mặc định là 'Đang xử lý'.</w:t>
      </w:r>
    </w:p>
    <w:p w14:paraId="12E18BCF" w14:textId="0AD2C362" w:rsidR="00E351C2" w:rsidRDefault="00E351C2" w:rsidP="00E351C2">
      <w:pPr>
        <w:pStyle w:val="StyleCng"/>
        <w:keepNext/>
        <w:numPr>
          <w:ilvl w:val="0"/>
          <w:numId w:val="0"/>
        </w:numPr>
      </w:pPr>
      <w:r>
        <w:rPr>
          <w:noProof/>
        </w:rPr>
        <w:lastRenderedPageBreak/>
        <w:t xml:space="preserve">     </w:t>
      </w:r>
      <w:r>
        <w:rPr>
          <w:noProof/>
        </w:rPr>
        <w:drawing>
          <wp:inline distT="0" distB="0" distL="0" distR="0" wp14:anchorId="51385418" wp14:editId="41C07437">
            <wp:extent cx="5341184" cy="3104224"/>
            <wp:effectExtent l="0" t="0" r="0" b="1270"/>
            <wp:docPr id="1162610139" name="Picture 1" descr="A grid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10139" name="Picture 1" descr="A grid with black text&#10;&#10;Description automatically generated with medium confidence"/>
                    <pic:cNvPicPr/>
                  </pic:nvPicPr>
                  <pic:blipFill>
                    <a:blip r:embed="rId19"/>
                    <a:stretch>
                      <a:fillRect/>
                    </a:stretch>
                  </pic:blipFill>
                  <pic:spPr>
                    <a:xfrm>
                      <a:off x="0" y="0"/>
                      <a:ext cx="5353429" cy="3111341"/>
                    </a:xfrm>
                    <a:prstGeom prst="rect">
                      <a:avLst/>
                    </a:prstGeom>
                  </pic:spPr>
                </pic:pic>
              </a:graphicData>
            </a:graphic>
          </wp:inline>
        </w:drawing>
      </w:r>
    </w:p>
    <w:p w14:paraId="35D1394D" w14:textId="39636154" w:rsidR="00E351C2" w:rsidRDefault="00E351C2" w:rsidP="00E351C2">
      <w:pPr>
        <w:pStyle w:val="Caption"/>
      </w:pPr>
      <w:bookmarkStart w:id="22" w:name="_Toc231511034"/>
      <w:r>
        <w:t xml:space="preserve">Hình </w:t>
      </w:r>
      <w:fldSimple w:instr=" STYLEREF 1 \s ">
        <w:r w:rsidR="0018653D">
          <w:rPr>
            <w:noProof/>
          </w:rPr>
          <w:t>2</w:t>
        </w:r>
      </w:fldSimple>
      <w:r w:rsidR="00517F0F">
        <w:t>.</w:t>
      </w:r>
      <w:fldSimple w:instr=" SEQ Hình \* ARABIC \s 1 ">
        <w:r w:rsidR="0018653D">
          <w:rPr>
            <w:noProof/>
          </w:rPr>
          <w:t>4</w:t>
        </w:r>
      </w:fldSimple>
      <w:r>
        <w:t>. Bảng Orders</w:t>
      </w:r>
      <w:bookmarkEnd w:id="22"/>
    </w:p>
    <w:p w14:paraId="6C117C7B" w14:textId="77777777" w:rsidR="00E351C2" w:rsidRPr="00E351C2" w:rsidRDefault="00E351C2" w:rsidP="00E351C2"/>
    <w:p w14:paraId="45EF82F4" w14:textId="2E22282B" w:rsidR="00E351C2" w:rsidRDefault="00E351C2" w:rsidP="00E351C2">
      <w:pPr>
        <w:pStyle w:val="StyleTr"/>
      </w:pPr>
      <w:r>
        <w:t>Bảng OrderDetails (Chi tiết đơn hàng) Lưu trữ thông tin chi tiết về các món thức uống cụ thể và số lượng khách gọi trong một Hóa đơn. Bảng này có khóa chính kép và các ràng buộc khóa ngoại (Foreign Key) chặt chẽ.</w:t>
      </w:r>
    </w:p>
    <w:p w14:paraId="107F91AD" w14:textId="77777777" w:rsidR="00E351C2" w:rsidRDefault="00E351C2" w:rsidP="00E351C2">
      <w:pPr>
        <w:pStyle w:val="StyleCng"/>
      </w:pPr>
      <w:r>
        <w:t>order_id (INT): ID của hóa đơn. Là Khóa ngoại FOREIGN KEY tham chiếu đến bảng Orders(id). Cài đặt cơ chế ON DELETE CASCADE (Khi xóa một Order thì toàn bộ OrderDetails thuộc về nó cũng tự động bị xóa).</w:t>
      </w:r>
    </w:p>
    <w:p w14:paraId="090454D2" w14:textId="77777777" w:rsidR="00E351C2" w:rsidRDefault="00E351C2" w:rsidP="00E351C2">
      <w:pPr>
        <w:pStyle w:val="StyleCng"/>
      </w:pPr>
      <w:r>
        <w:t>menu_id (INT): ID của đồ uống. Là Khóa ngoại FOREIGN KEY tham chiếu đến bảng Menu(id).</w:t>
      </w:r>
    </w:p>
    <w:p w14:paraId="0636ADE5" w14:textId="4EECF913" w:rsidR="00E351C2" w:rsidRDefault="00E351C2" w:rsidP="00E351C2">
      <w:pPr>
        <w:pStyle w:val="StyleCng"/>
      </w:pPr>
      <w:r>
        <w:t>quantity (INT): Số lượng khách gọi của món uống đó, NOT NULL.</w:t>
      </w:r>
    </w:p>
    <w:p w14:paraId="6237B60C" w14:textId="3BFE8F64" w:rsidR="00E351C2" w:rsidRDefault="00E351C2" w:rsidP="00E351C2">
      <w:pPr>
        <w:pStyle w:val="StyleCng"/>
        <w:numPr>
          <w:ilvl w:val="0"/>
          <w:numId w:val="0"/>
        </w:numPr>
      </w:pPr>
      <w:r>
        <w:rPr>
          <w:noProof/>
        </w:rPr>
        <mc:AlternateContent>
          <mc:Choice Requires="wps">
            <w:drawing>
              <wp:anchor distT="0" distB="0" distL="114300" distR="114300" simplePos="0" relativeHeight="251665408" behindDoc="0" locked="0" layoutInCell="1" allowOverlap="1" wp14:anchorId="2FCFB3BD" wp14:editId="1E173C46">
                <wp:simplePos x="0" y="0"/>
                <wp:positionH relativeFrom="column">
                  <wp:posOffset>771525</wp:posOffset>
                </wp:positionH>
                <wp:positionV relativeFrom="paragraph">
                  <wp:posOffset>2205355</wp:posOffset>
                </wp:positionV>
                <wp:extent cx="4439285" cy="635"/>
                <wp:effectExtent l="0" t="0" r="0" b="0"/>
                <wp:wrapSquare wrapText="bothSides"/>
                <wp:docPr id="1860812397" name="Text Box 1"/>
                <wp:cNvGraphicFramePr/>
                <a:graphic xmlns:a="http://schemas.openxmlformats.org/drawingml/2006/main">
                  <a:graphicData uri="http://schemas.microsoft.com/office/word/2010/wordprocessingShape">
                    <wps:wsp>
                      <wps:cNvSpPr txBox="1"/>
                      <wps:spPr>
                        <a:xfrm>
                          <a:off x="0" y="0"/>
                          <a:ext cx="4439285" cy="635"/>
                        </a:xfrm>
                        <a:prstGeom prst="rect">
                          <a:avLst/>
                        </a:prstGeom>
                        <a:solidFill>
                          <a:prstClr val="white"/>
                        </a:solidFill>
                        <a:ln>
                          <a:noFill/>
                        </a:ln>
                      </wps:spPr>
                      <wps:txbx>
                        <w:txbxContent>
                          <w:p w14:paraId="43318FA1" w14:textId="1CC0D85D" w:rsidR="005C7549" w:rsidRPr="005C7549" w:rsidRDefault="00E351C2" w:rsidP="005C7549">
                            <w:pPr>
                              <w:pStyle w:val="Caption"/>
                            </w:pPr>
                            <w:bookmarkStart w:id="23" w:name="_Toc231511035"/>
                            <w:r>
                              <w:t xml:space="preserve">Hình </w:t>
                            </w:r>
                            <w:fldSimple w:instr=" STYLEREF 1 \s ">
                              <w:r w:rsidR="0018653D">
                                <w:rPr>
                                  <w:noProof/>
                                </w:rPr>
                                <w:t>2</w:t>
                              </w:r>
                            </w:fldSimple>
                            <w:r w:rsidR="00517F0F">
                              <w:t>.</w:t>
                            </w:r>
                            <w:fldSimple w:instr=" SEQ Hình \* ARABIC \s 1 ">
                              <w:r w:rsidR="0018653D">
                                <w:rPr>
                                  <w:noProof/>
                                </w:rPr>
                                <w:t>5</w:t>
                              </w:r>
                            </w:fldSimple>
                            <w:r>
                              <w:t>. Bảng OrderDetails</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CFB3BD" id="_x0000_s1027" type="#_x0000_t202" style="position:absolute;left:0;text-align:left;margin-left:60.75pt;margin-top:173.65pt;width:349.5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" stroked="f">
                <v:textbox style="mso-fit-shape-to-text:t" inset="0,0,0,0">
                  <w:txbxContent>
                    <w:p w14:paraId="43318FA1" w14:textId="1CC0D85D" w:rsidR="005C7549" w:rsidRPr="005C7549" w:rsidRDefault="00E351C2" w:rsidP="005C7549">
                      <w:pPr>
                        <w:pStyle w:val="Caption"/>
                      </w:pPr>
                      <w:bookmarkStart w:id="24" w:name="_Toc231511035"/>
                      <w:r>
                        <w:t xml:space="preserve">Hình </w:t>
                      </w:r>
                      <w:fldSimple w:instr=" STYLEREF 1 \s ">
                        <w:r w:rsidR="0018653D">
                          <w:rPr>
                            <w:noProof/>
                          </w:rPr>
                          <w:t>2</w:t>
                        </w:r>
                      </w:fldSimple>
                      <w:r w:rsidR="00517F0F">
                        <w:t>.</w:t>
                      </w:r>
                      <w:fldSimple w:instr=" SEQ Hình \* ARABIC \s 1 ">
                        <w:r w:rsidR="0018653D">
                          <w:rPr>
                            <w:noProof/>
                          </w:rPr>
                          <w:t>5</w:t>
                        </w:r>
                      </w:fldSimple>
                      <w:r>
                        <w:t>. Bảng OrderDetails</w:t>
                      </w:r>
                      <w:bookmarkEnd w:id="24"/>
                    </w:p>
                  </w:txbxContent>
                </v:textbox>
                <w10:wrap type="square"/>
              </v:shape>
            </w:pict>
          </mc:Fallback>
        </mc:AlternateContent>
      </w:r>
      <w:r>
        <w:rPr>
          <w:noProof/>
        </w:rPr>
        <w:drawing>
          <wp:anchor distT="0" distB="0" distL="114300" distR="114300" simplePos="0" relativeHeight="251663360" behindDoc="0" locked="0" layoutInCell="1" allowOverlap="1" wp14:anchorId="12417758" wp14:editId="2B735A30">
            <wp:simplePos x="0" y="0"/>
            <wp:positionH relativeFrom="column">
              <wp:posOffset>771525</wp:posOffset>
            </wp:positionH>
            <wp:positionV relativeFrom="paragraph">
              <wp:posOffset>6985</wp:posOffset>
            </wp:positionV>
            <wp:extent cx="4439285" cy="2141220"/>
            <wp:effectExtent l="0" t="0" r="0" b="0"/>
            <wp:wrapSquare wrapText="bothSides"/>
            <wp:docPr id="1719539280" name="Picture 1" descr="A gri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39280" name="Picture 1" descr="A grid with black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439285" cy="2141220"/>
                    </a:xfrm>
                    <a:prstGeom prst="rect">
                      <a:avLst/>
                    </a:prstGeom>
                  </pic:spPr>
                </pic:pic>
              </a:graphicData>
            </a:graphic>
            <wp14:sizeRelH relativeFrom="margin">
              <wp14:pctWidth>0</wp14:pctWidth>
            </wp14:sizeRelH>
            <wp14:sizeRelV relativeFrom="margin">
              <wp14:pctHeight>0</wp14:pctHeight>
            </wp14:sizeRelV>
          </wp:anchor>
        </w:drawing>
      </w:r>
    </w:p>
    <w:p w14:paraId="76111575" w14:textId="7F84CB1C" w:rsidR="00E351C2" w:rsidRDefault="00E351C2" w:rsidP="00E351C2"/>
    <w:p w14:paraId="761F2BC1" w14:textId="77777777" w:rsidR="005C7549" w:rsidRDefault="005C7549" w:rsidP="005C7549">
      <w:pPr>
        <w:ind w:left="1134"/>
      </w:pPr>
    </w:p>
    <w:p w14:paraId="1E7C9FAD" w14:textId="77777777" w:rsidR="005C7549" w:rsidRDefault="005C7549" w:rsidP="005C7549">
      <w:pPr>
        <w:ind w:left="1134"/>
      </w:pPr>
    </w:p>
    <w:p w14:paraId="4684B42B" w14:textId="77777777" w:rsidR="005C7549" w:rsidRDefault="005C7549" w:rsidP="005C7549">
      <w:pPr>
        <w:ind w:left="1134"/>
      </w:pPr>
    </w:p>
    <w:p w14:paraId="720A4B85" w14:textId="77777777" w:rsidR="005C7549" w:rsidRDefault="005C7549" w:rsidP="005C7549">
      <w:pPr>
        <w:ind w:left="1134"/>
      </w:pPr>
    </w:p>
    <w:p w14:paraId="6E02458C" w14:textId="77777777" w:rsidR="005C7549" w:rsidRDefault="005C7549" w:rsidP="005C7549">
      <w:pPr>
        <w:ind w:left="1134"/>
      </w:pPr>
    </w:p>
    <w:p w14:paraId="0A17AB7E" w14:textId="77777777" w:rsidR="005C7549" w:rsidRDefault="005C7549" w:rsidP="005C7549">
      <w:pPr>
        <w:ind w:left="1134"/>
      </w:pPr>
    </w:p>
    <w:p w14:paraId="1E1D8878" w14:textId="089ABA79" w:rsidR="005C7549" w:rsidRDefault="00D91B9A" w:rsidP="005C7549">
      <w:pPr>
        <w:pStyle w:val="Heading3"/>
      </w:pPr>
      <w:bookmarkStart w:id="25" w:name="_Toc231510860"/>
      <w:r>
        <w:lastRenderedPageBreak/>
        <w:t>Thiết kế s</w:t>
      </w:r>
      <w:r w:rsidR="005C7549">
        <w:t>ơ đồ ERD</w:t>
      </w:r>
      <w:bookmarkEnd w:id="25"/>
    </w:p>
    <w:p w14:paraId="7C972A0C" w14:textId="58C3B28D" w:rsidR="00D91B9A" w:rsidRDefault="00D91B9A" w:rsidP="00D91B9A">
      <w:pPr>
        <w:pStyle w:val="DoanVB"/>
        <w:ind w:firstLine="0"/>
      </w:pPr>
      <w:r w:rsidRPr="00D91B9A">
        <w:rPr>
          <w:i/>
          <w:iCs/>
        </w:rPr>
        <w:t>A . Xác định Mối quan hệ giữa các thực thể</w:t>
      </w:r>
      <w:r w:rsidRPr="00D91B9A">
        <w:t xml:space="preserve">: </w:t>
      </w:r>
    </w:p>
    <w:p w14:paraId="16A8BBB9" w14:textId="7328BAE7" w:rsidR="00D91B9A" w:rsidRDefault="00D91B9A" w:rsidP="00A22706">
      <w:r w:rsidRPr="00D91B9A">
        <w:t xml:space="preserve">Dựa trên quy trình nghiệp vụ bán hàng thực tế tại quán, các bảng dữ liệu có mối quan hệ (ràng buộc) chặt chẽ với nhau như sau: </w:t>
      </w:r>
    </w:p>
    <w:p w14:paraId="5B8A6D2F" w14:textId="77777777" w:rsidR="00D91B9A" w:rsidRDefault="00D91B9A" w:rsidP="00D91B9A">
      <w:pPr>
        <w:pStyle w:val="StyleTr"/>
      </w:pPr>
      <w:r w:rsidRPr="00D91B9A">
        <w:t xml:space="preserve">Mối quan hệ Users và Orders (1 - N): Một tài khoản nhân viên (Users) có thể thao tác lập rất nhiều hóa đơn (Orders) trong một ca làm việc, nhưng mỗi hóa đơn (Orders) chỉ do duy nhất một tài khoản (user_id) khởi tạo và thanh toán. </w:t>
      </w:r>
    </w:p>
    <w:p w14:paraId="4B36627F" w14:textId="77777777" w:rsidR="00D91B9A" w:rsidRDefault="00D91B9A" w:rsidP="00D91B9A">
      <w:pPr>
        <w:pStyle w:val="StyleTr"/>
      </w:pPr>
      <w:r w:rsidRPr="00D91B9A">
        <w:t xml:space="preserve">Mối quan hệ Categories và Menu (1 - N): Một nhóm danh mục (Categories – VD: Cà phê) có thể chứa nhiều loại đồ uống khác nhau (Menu – VD: Cà phê đen, Bạc xỉu), nhưng mỗi loại đồ uống chỉ được tham chiếu đến một nhóm danh mục duy nhất. </w:t>
      </w:r>
    </w:p>
    <w:p w14:paraId="436DA33F" w14:textId="688B833B" w:rsidR="00D91B9A" w:rsidRDefault="00D91B9A" w:rsidP="00D91B9A">
      <w:pPr>
        <w:pStyle w:val="StyleTr"/>
      </w:pPr>
      <w:r w:rsidRPr="00D91B9A">
        <w:t xml:space="preserve">Mối quan hệ Orders và Menu (N - N): Một hóa đơn (Orders) khách gọi có thể bao gồm rất nhiều loại đồ uống (Menu) khác nhau. Ngược lại, một đồ uống (Menu) có thể được bán và xuất hiện trong hàng ngàn hóa đơn (Orders) khác nhau. </w:t>
      </w:r>
    </w:p>
    <w:p w14:paraId="2C0DF295" w14:textId="77777777" w:rsidR="00D91B9A" w:rsidRDefault="00D91B9A" w:rsidP="00D91B9A">
      <w:pPr>
        <w:pStyle w:val="StyleTr"/>
        <w:numPr>
          <w:ilvl w:val="0"/>
          <w:numId w:val="0"/>
        </w:numPr>
        <w:rPr>
          <w:i/>
          <w:iCs/>
        </w:rPr>
      </w:pPr>
      <w:r w:rsidRPr="00D91B9A">
        <w:rPr>
          <w:i/>
          <w:iCs/>
        </w:rPr>
        <w:t>B . Sơ đồ ERD</w:t>
      </w:r>
    </w:p>
    <w:p w14:paraId="7F2BA52E" w14:textId="77777777" w:rsidR="003F78EF" w:rsidRDefault="003F78EF" w:rsidP="003F78EF">
      <w:pPr>
        <w:pStyle w:val="StyleTr"/>
        <w:keepNext/>
        <w:numPr>
          <w:ilvl w:val="0"/>
          <w:numId w:val="0"/>
        </w:numPr>
      </w:pPr>
      <w:r>
        <w:rPr>
          <w:noProof/>
        </w:rPr>
        <w:drawing>
          <wp:inline distT="0" distB="0" distL="0" distR="0" wp14:anchorId="11224F63" wp14:editId="0BF253A9">
            <wp:extent cx="5798820" cy="4145280"/>
            <wp:effectExtent l="0" t="0" r="0" b="7620"/>
            <wp:docPr id="163420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09423" name=""/>
                    <pic:cNvPicPr/>
                  </pic:nvPicPr>
                  <pic:blipFill>
                    <a:blip r:embed="rId21"/>
                    <a:stretch>
                      <a:fillRect/>
                    </a:stretch>
                  </pic:blipFill>
                  <pic:spPr>
                    <a:xfrm>
                      <a:off x="0" y="0"/>
                      <a:ext cx="5813697" cy="4155915"/>
                    </a:xfrm>
                    <a:prstGeom prst="rect">
                      <a:avLst/>
                    </a:prstGeom>
                  </pic:spPr>
                </pic:pic>
              </a:graphicData>
            </a:graphic>
          </wp:inline>
        </w:drawing>
      </w:r>
    </w:p>
    <w:p w14:paraId="7FF5D7BA" w14:textId="3496CEFF" w:rsidR="00D91B9A" w:rsidRPr="003F78EF" w:rsidRDefault="003F78EF" w:rsidP="003F78EF">
      <w:pPr>
        <w:pStyle w:val="Caption"/>
      </w:pPr>
      <w:bookmarkStart w:id="26" w:name="_Toc231511036"/>
      <w:r>
        <w:t xml:space="preserve">Hình </w:t>
      </w:r>
      <w:fldSimple w:instr=" STYLEREF 1 \s ">
        <w:r w:rsidR="0018653D">
          <w:rPr>
            <w:noProof/>
          </w:rPr>
          <w:t>2</w:t>
        </w:r>
      </w:fldSimple>
      <w:r w:rsidR="00517F0F">
        <w:t>.</w:t>
      </w:r>
      <w:fldSimple w:instr=" SEQ Hình \* ARABIC \s 1 ">
        <w:r w:rsidR="0018653D">
          <w:rPr>
            <w:noProof/>
          </w:rPr>
          <w:t>6</w:t>
        </w:r>
      </w:fldSimple>
      <w:r>
        <w:t>. Sơ đồ ERD</w:t>
      </w:r>
      <w:bookmarkEnd w:id="26"/>
    </w:p>
    <w:p w14:paraId="58532D15" w14:textId="4BA63C8C" w:rsidR="00E351C2" w:rsidRDefault="00E351C2" w:rsidP="00D91B9A">
      <w:pPr>
        <w:pStyle w:val="Heading1"/>
      </w:pPr>
      <w:bookmarkStart w:id="27" w:name="_Toc231510861"/>
      <w:r>
        <w:lastRenderedPageBreak/>
        <w:t>XÂY DỰNG VÀ TRIỂN KHAI ỨNG DỤNG</w:t>
      </w:r>
      <w:bookmarkEnd w:id="27"/>
    </w:p>
    <w:p w14:paraId="660C16F8" w14:textId="1A0D7834" w:rsidR="00EC5498" w:rsidRDefault="00EC5498" w:rsidP="00EC5498">
      <w:pPr>
        <w:pStyle w:val="Heading2"/>
      </w:pPr>
      <w:bookmarkStart w:id="28" w:name="_Toc231510862"/>
      <w:r w:rsidRPr="00EC5498">
        <w:t>Các bước xây dựng ứng dụng (Step-by-step Implementation)</w:t>
      </w:r>
      <w:bookmarkEnd w:id="28"/>
    </w:p>
    <w:p w14:paraId="2CD81AF7" w14:textId="6E86BB7A" w:rsidR="005F7989" w:rsidRDefault="005F7989" w:rsidP="00A22706">
      <w:pPr>
        <w:pStyle w:val="DoanVB"/>
      </w:pPr>
      <w:r>
        <w:t>Quá trình phát triển phần mềm "Quản lý quán Café TLU" được tiến hành một cách tuần tự, đi từ việc chuẩn bị môi trường, thiết kế giao diện cho đến lập trình xử lý logic dựa trên các bài thực hành (Lab Guide).</w:t>
      </w:r>
    </w:p>
    <w:p w14:paraId="798F31E5" w14:textId="41D31D86" w:rsidR="005F7989" w:rsidRDefault="005F7989" w:rsidP="00A22706">
      <w:pPr>
        <w:pStyle w:val="Heading3"/>
      </w:pPr>
      <w:bookmarkStart w:id="29" w:name="_Toc231510863"/>
      <w:r>
        <w:t>Khởi tạo dự án và thiết lập môi trường</w:t>
      </w:r>
      <w:bookmarkEnd w:id="29"/>
    </w:p>
    <w:p w14:paraId="381B03F4" w14:textId="05638D25" w:rsidR="005F7989" w:rsidRDefault="005F7989" w:rsidP="005F7989">
      <w:r>
        <w:t>Đầu tiên, hệ thống cần được thiết lập một môi trường lập trình độc lập (Virtual Environment) để tránh xung đột thư viện.</w:t>
      </w:r>
    </w:p>
    <w:p w14:paraId="7F7388E5" w14:textId="77777777" w:rsidR="005F7989" w:rsidRDefault="005F7989" w:rsidP="00A22706">
      <w:pPr>
        <w:pStyle w:val="StyleTr"/>
      </w:pPr>
      <w:r>
        <w:t>Tạo cấu trúc thư mục: Mã nguồn được gom gọn vào thư mục src/, bên trong chia ra thư mục views/ để chứa các file giao diện.</w:t>
      </w:r>
    </w:p>
    <w:p w14:paraId="3259F6D1" w14:textId="77777777" w:rsidR="00297504" w:rsidRDefault="00297504" w:rsidP="00297504">
      <w:pPr>
        <w:pStyle w:val="StyleTr"/>
        <w:keepNext/>
        <w:numPr>
          <w:ilvl w:val="0"/>
          <w:numId w:val="0"/>
        </w:numPr>
      </w:pPr>
      <w:r w:rsidRPr="00297504">
        <w:rPr>
          <w:noProof/>
        </w:rPr>
        <w:drawing>
          <wp:inline distT="0" distB="0" distL="0" distR="0" wp14:anchorId="4B69274A" wp14:editId="51C53468">
            <wp:extent cx="5940425" cy="3318510"/>
            <wp:effectExtent l="0" t="0" r="3175" b="0"/>
            <wp:docPr id="131381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11299" name=""/>
                    <pic:cNvPicPr/>
                  </pic:nvPicPr>
                  <pic:blipFill>
                    <a:blip r:embed="rId22"/>
                    <a:stretch>
                      <a:fillRect/>
                    </a:stretch>
                  </pic:blipFill>
                  <pic:spPr>
                    <a:xfrm>
                      <a:off x="0" y="0"/>
                      <a:ext cx="5940425" cy="3318510"/>
                    </a:xfrm>
                    <a:prstGeom prst="rect">
                      <a:avLst/>
                    </a:prstGeom>
                  </pic:spPr>
                </pic:pic>
              </a:graphicData>
            </a:graphic>
          </wp:inline>
        </w:drawing>
      </w:r>
    </w:p>
    <w:p w14:paraId="003E66D3" w14:textId="76D15D42" w:rsidR="004E4FDB" w:rsidRDefault="00297504" w:rsidP="00297504">
      <w:pPr>
        <w:pStyle w:val="Caption"/>
      </w:pPr>
      <w:bookmarkStart w:id="30" w:name="_Toc231511037"/>
      <w:r>
        <w:t xml:space="preserve">Hình </w:t>
      </w:r>
      <w:fldSimple w:instr=" STYLEREF 1 \s ">
        <w:r w:rsidR="0018653D">
          <w:rPr>
            <w:noProof/>
          </w:rPr>
          <w:t>3</w:t>
        </w:r>
      </w:fldSimple>
      <w:r w:rsidR="00517F0F">
        <w:t>.</w:t>
      </w:r>
      <w:fldSimple w:instr=" SEQ Hình \* ARABIC \s 1 ">
        <w:r w:rsidR="0018653D">
          <w:rPr>
            <w:noProof/>
          </w:rPr>
          <w:t>1</w:t>
        </w:r>
      </w:fldSimple>
      <w:r>
        <w:t>. Cây thư mục dự án</w:t>
      </w:r>
      <w:bookmarkEnd w:id="30"/>
    </w:p>
    <w:p w14:paraId="2C0430F3" w14:textId="77777777" w:rsidR="00297504" w:rsidRPr="00297504" w:rsidRDefault="00297504" w:rsidP="00297504"/>
    <w:p w14:paraId="0E57B08E" w14:textId="77777777" w:rsidR="005F7989" w:rsidRDefault="005F7989" w:rsidP="00A22706">
      <w:pPr>
        <w:pStyle w:val="StyleTr"/>
      </w:pPr>
      <w:r>
        <w:t>Cài đặt thư viện (Dependencies): Thông qua file requirements.txt, tiến hành cài đặt các thư viện thiết yếu bằng lệnh PIP:</w:t>
      </w:r>
    </w:p>
    <w:p w14:paraId="551CF8B3" w14:textId="77777777" w:rsidR="005F7989" w:rsidRDefault="005F7989" w:rsidP="00A22706">
      <w:pPr>
        <w:pStyle w:val="StyleCng"/>
      </w:pPr>
      <w:r>
        <w:t>pyodbc: Dùng để kết nối Python với SQL Server.</w:t>
      </w:r>
    </w:p>
    <w:p w14:paraId="537DBEF2" w14:textId="5F6E76C9" w:rsidR="005F7989" w:rsidRDefault="005F7989" w:rsidP="00A22706">
      <w:pPr>
        <w:pStyle w:val="StyleCng"/>
      </w:pPr>
      <w:r>
        <w:t xml:space="preserve">ttkbootstrap: Dùng để </w:t>
      </w:r>
      <w:r w:rsidR="00A22706">
        <w:t xml:space="preserve">xây dựng </w:t>
      </w:r>
      <w:r>
        <w:t>giao diện</w:t>
      </w:r>
      <w:r w:rsidR="00A22706">
        <w:t xml:space="preserve"> hiện đại hơn</w:t>
      </w:r>
      <w:r>
        <w:t xml:space="preserve"> Tkinter gốc.</w:t>
      </w:r>
    </w:p>
    <w:p w14:paraId="1A13348A" w14:textId="4746CB2A" w:rsidR="005F7989" w:rsidRDefault="005F7989" w:rsidP="00A22706">
      <w:pPr>
        <w:pStyle w:val="Heading3"/>
      </w:pPr>
      <w:bookmarkStart w:id="31" w:name="_Toc231510864"/>
      <w:r>
        <w:lastRenderedPageBreak/>
        <w:t>Tự động hóa thiết lập Cơ sở dữ liệu (Database Setup)</w:t>
      </w:r>
      <w:bookmarkEnd w:id="31"/>
    </w:p>
    <w:p w14:paraId="5FDCC3EA" w14:textId="2BCFF19C" w:rsidR="005F7989" w:rsidRDefault="005F7989" w:rsidP="00A22706">
      <w:r>
        <w:t>Thay vì phải mở SQL Server Management Studio để tạo bảng bằng tay, hệ thống được thiết kế theo hướng tự động hóa thông qua các file script Python.</w:t>
      </w:r>
    </w:p>
    <w:p w14:paraId="3354E3DE" w14:textId="77777777" w:rsidR="005F7989" w:rsidRDefault="005F7989" w:rsidP="00A22706">
      <w:pPr>
        <w:pStyle w:val="StyleTr"/>
      </w:pPr>
      <w:r>
        <w:t>Chạy file setup_db.py: Đoạn code này sử dụng thư viện pyodbc kết nối vào CSDL master, sau đó dùng lệnh CREATE DATABASE CafeTLU. Tiếp theo, nó tự động sinh ra các bảng (Users, Categories, Menu, Orders, OrderDetails) kèm theo các Khóa chính, Khóa ngoại tương ứng.</w:t>
      </w:r>
    </w:p>
    <w:p w14:paraId="5AB678CA" w14:textId="77777777" w:rsidR="005F7989" w:rsidRDefault="005F7989" w:rsidP="00A22706">
      <w:pPr>
        <w:pStyle w:val="StyleTr"/>
      </w:pPr>
      <w:r>
        <w:t>Chạy file seed_menu.py: CSDL trống rỗng sẽ được nạp sẵn (seed) các tài khoản mặc định (admin/staff) và một số món nước cơ bản để phục vụ việc kiểm thử ngay lập tức.</w:t>
      </w:r>
    </w:p>
    <w:p w14:paraId="6A4FFFA8" w14:textId="77777777" w:rsidR="00297504" w:rsidRDefault="00297504" w:rsidP="00297504">
      <w:pPr>
        <w:pStyle w:val="StyleTr"/>
        <w:keepNext/>
        <w:numPr>
          <w:ilvl w:val="0"/>
          <w:numId w:val="0"/>
        </w:numPr>
      </w:pPr>
      <w:r>
        <w:rPr>
          <w:noProof/>
        </w:rPr>
        <w:drawing>
          <wp:inline distT="0" distB="0" distL="0" distR="0" wp14:anchorId="0DD0CC83" wp14:editId="190F36C8">
            <wp:extent cx="5940425" cy="2954655"/>
            <wp:effectExtent l="0" t="0" r="3175" b="0"/>
            <wp:docPr id="14053419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41940" name="Picture 1" descr="A screenshot of a computer&#10;&#10;Description automatically generated"/>
                    <pic:cNvPicPr/>
                  </pic:nvPicPr>
                  <pic:blipFill>
                    <a:blip r:embed="rId23"/>
                    <a:stretch>
                      <a:fillRect/>
                    </a:stretch>
                  </pic:blipFill>
                  <pic:spPr>
                    <a:xfrm>
                      <a:off x="0" y="0"/>
                      <a:ext cx="5940425" cy="2954655"/>
                    </a:xfrm>
                    <a:prstGeom prst="rect">
                      <a:avLst/>
                    </a:prstGeom>
                  </pic:spPr>
                </pic:pic>
              </a:graphicData>
            </a:graphic>
          </wp:inline>
        </w:drawing>
      </w:r>
    </w:p>
    <w:p w14:paraId="5C03DBEC" w14:textId="019ACAF9" w:rsidR="0005050F" w:rsidRPr="0005050F" w:rsidRDefault="00297504" w:rsidP="0005050F">
      <w:pPr>
        <w:pStyle w:val="Caption"/>
      </w:pPr>
      <w:bookmarkStart w:id="32" w:name="_Toc231511038"/>
      <w:r>
        <w:t xml:space="preserve">Hình </w:t>
      </w:r>
      <w:fldSimple w:instr=" STYLEREF 1 \s ">
        <w:r w:rsidR="0018653D">
          <w:rPr>
            <w:noProof/>
          </w:rPr>
          <w:t>3</w:t>
        </w:r>
      </w:fldSimple>
      <w:r w:rsidR="00517F0F">
        <w:t>.</w:t>
      </w:r>
      <w:fldSimple w:instr=" SEQ Hình \* ARABIC \s 1 ">
        <w:r w:rsidR="0018653D">
          <w:rPr>
            <w:noProof/>
          </w:rPr>
          <w:t>2</w:t>
        </w:r>
      </w:fldSimple>
      <w:r>
        <w:t>. Bảng Menu được nạp tự động sẵn như sau</w:t>
      </w:r>
      <w:bookmarkEnd w:id="32"/>
    </w:p>
    <w:p w14:paraId="6EF0CBA5" w14:textId="77777777" w:rsidR="00297504" w:rsidRPr="00297504" w:rsidRDefault="00297504" w:rsidP="00297504"/>
    <w:p w14:paraId="2544BF9E" w14:textId="6DA36084" w:rsidR="005F7989" w:rsidRDefault="005F7989" w:rsidP="00A22706">
      <w:pPr>
        <w:pStyle w:val="Heading3"/>
      </w:pPr>
      <w:bookmarkStart w:id="33" w:name="_Toc231510865"/>
      <w:r>
        <w:t>Thiết kế Giao diện người dùng (UI Design)</w:t>
      </w:r>
      <w:bookmarkEnd w:id="33"/>
    </w:p>
    <w:p w14:paraId="6362D161" w14:textId="38DF67F1" w:rsidR="005F7989" w:rsidRDefault="005F7989" w:rsidP="005F7989">
      <w:r>
        <w:t>Đây là bước "vẽ" ra các cửa sổ tương tác (Views) bằng bộ công cụ Tkinter kết hợp với ttkbootstrap.</w:t>
      </w:r>
    </w:p>
    <w:p w14:paraId="61076E6C" w14:textId="77777777" w:rsidR="005F7989" w:rsidRDefault="005F7989" w:rsidP="00A22706">
      <w:pPr>
        <w:pStyle w:val="StyleTr"/>
      </w:pPr>
      <w:r>
        <w:t>Màn hình Đăng nhập (login_view.py): Thiết kế form đăng nhập chứa Entry nhập Username, Password (được mã hóa ẩn ký tự bằng dấu *) và nút "Login".</w:t>
      </w:r>
    </w:p>
    <w:p w14:paraId="4CA1A806" w14:textId="77777777" w:rsidR="000F5567" w:rsidRDefault="000F5567" w:rsidP="000F5567">
      <w:pPr>
        <w:pStyle w:val="StyleTr"/>
        <w:keepNext/>
        <w:numPr>
          <w:ilvl w:val="0"/>
          <w:numId w:val="0"/>
        </w:numPr>
      </w:pPr>
      <w:r>
        <w:rPr>
          <w:noProof/>
        </w:rPr>
        <w:lastRenderedPageBreak/>
        <w:drawing>
          <wp:inline distT="0" distB="0" distL="0" distR="0" wp14:anchorId="383D2440" wp14:editId="49E97E7E">
            <wp:extent cx="5940425" cy="4136390"/>
            <wp:effectExtent l="0" t="0" r="3175" b="0"/>
            <wp:docPr id="27373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33931" name=""/>
                    <pic:cNvPicPr/>
                  </pic:nvPicPr>
                  <pic:blipFill>
                    <a:blip r:embed="rId24"/>
                    <a:stretch>
                      <a:fillRect/>
                    </a:stretch>
                  </pic:blipFill>
                  <pic:spPr>
                    <a:xfrm>
                      <a:off x="0" y="0"/>
                      <a:ext cx="5940425" cy="4136390"/>
                    </a:xfrm>
                    <a:prstGeom prst="rect">
                      <a:avLst/>
                    </a:prstGeom>
                  </pic:spPr>
                </pic:pic>
              </a:graphicData>
            </a:graphic>
          </wp:inline>
        </w:drawing>
      </w:r>
    </w:p>
    <w:p w14:paraId="7A2BD3C6" w14:textId="33C3C3E7" w:rsidR="000F5567" w:rsidRDefault="000F5567" w:rsidP="000F5567">
      <w:pPr>
        <w:pStyle w:val="Caption"/>
      </w:pPr>
      <w:bookmarkStart w:id="34" w:name="_Toc231511039"/>
      <w:r>
        <w:t xml:space="preserve">Hình </w:t>
      </w:r>
      <w:fldSimple w:instr=" STYLEREF 1 \s ">
        <w:r w:rsidR="0018653D">
          <w:rPr>
            <w:noProof/>
          </w:rPr>
          <w:t>3</w:t>
        </w:r>
      </w:fldSimple>
      <w:r w:rsidR="00517F0F">
        <w:t>.</w:t>
      </w:r>
      <w:fldSimple w:instr=" SEQ Hình \* ARABIC \s 1 ">
        <w:r w:rsidR="0018653D">
          <w:rPr>
            <w:noProof/>
          </w:rPr>
          <w:t>3</w:t>
        </w:r>
      </w:fldSimple>
      <w:r>
        <w:t>. Giao diện Login</w:t>
      </w:r>
      <w:bookmarkEnd w:id="34"/>
    </w:p>
    <w:p w14:paraId="05DFCDD0" w14:textId="77777777" w:rsidR="000F5567" w:rsidRPr="000F5567" w:rsidRDefault="000F5567" w:rsidP="000F5567"/>
    <w:p w14:paraId="75240C8F" w14:textId="77777777" w:rsidR="005F7989" w:rsidRDefault="005F7989" w:rsidP="00A22706">
      <w:pPr>
        <w:pStyle w:val="StyleTr"/>
      </w:pPr>
      <w:r>
        <w:t>Màn hình Chính (main_view.py): Xây dựng một Frame lớn chứa thanh công cụ điều hướng bên trái (Sidebar). Từ Sidebar này, người dùng bấm vào nút nào thì Frame bên phải sẽ gọi và hiển thị màn hình của chức năng tương ứng.</w:t>
      </w:r>
    </w:p>
    <w:p w14:paraId="3DA55EC4" w14:textId="77777777" w:rsidR="000F5567" w:rsidRDefault="000F5567" w:rsidP="000F5567">
      <w:pPr>
        <w:pStyle w:val="StyleTr"/>
        <w:keepNext/>
        <w:numPr>
          <w:ilvl w:val="0"/>
          <w:numId w:val="0"/>
        </w:numPr>
      </w:pPr>
      <w:r>
        <w:rPr>
          <w:noProof/>
        </w:rPr>
        <w:drawing>
          <wp:inline distT="0" distB="0" distL="0" distR="0" wp14:anchorId="2DDC6AEB" wp14:editId="4AD30AFE">
            <wp:extent cx="5736590" cy="2903220"/>
            <wp:effectExtent l="0" t="0" r="0" b="0"/>
            <wp:docPr id="53530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07376" name=""/>
                    <pic:cNvPicPr/>
                  </pic:nvPicPr>
                  <pic:blipFill>
                    <a:blip r:embed="rId25"/>
                    <a:stretch>
                      <a:fillRect/>
                    </a:stretch>
                  </pic:blipFill>
                  <pic:spPr>
                    <a:xfrm>
                      <a:off x="0" y="0"/>
                      <a:ext cx="5805347" cy="2938017"/>
                    </a:xfrm>
                    <a:prstGeom prst="rect">
                      <a:avLst/>
                    </a:prstGeom>
                  </pic:spPr>
                </pic:pic>
              </a:graphicData>
            </a:graphic>
          </wp:inline>
        </w:drawing>
      </w:r>
    </w:p>
    <w:p w14:paraId="46D02D50" w14:textId="4D91D57A" w:rsidR="000F5567" w:rsidRPr="000F5567" w:rsidRDefault="000F5567" w:rsidP="000F5567">
      <w:pPr>
        <w:pStyle w:val="Caption"/>
      </w:pPr>
      <w:bookmarkStart w:id="35" w:name="_Toc231511040"/>
      <w:r>
        <w:t xml:space="preserve">Hình </w:t>
      </w:r>
      <w:fldSimple w:instr=" STYLEREF 1 \s ">
        <w:r w:rsidR="0018653D">
          <w:rPr>
            <w:noProof/>
          </w:rPr>
          <w:t>3</w:t>
        </w:r>
      </w:fldSimple>
      <w:r w:rsidR="00517F0F">
        <w:t>.</w:t>
      </w:r>
      <w:fldSimple w:instr=" SEQ Hình \* ARABIC \s 1 ">
        <w:r w:rsidR="0018653D">
          <w:rPr>
            <w:noProof/>
          </w:rPr>
          <w:t>4</w:t>
        </w:r>
      </w:fldSimple>
      <w:r>
        <w:t>. Giao diện trang quản lý Menu</w:t>
      </w:r>
      <w:bookmarkEnd w:id="35"/>
    </w:p>
    <w:p w14:paraId="0302B64D" w14:textId="77777777" w:rsidR="005F7989" w:rsidRDefault="005F7989" w:rsidP="00A22706">
      <w:pPr>
        <w:pStyle w:val="StyleTr"/>
      </w:pPr>
      <w:r>
        <w:lastRenderedPageBreak/>
        <w:t>Màn hình Quản lý (category_view.py, menu_view.py): Bố trí các lưới dữ liệu (Treeview) để hiển thị danh sách sản phẩm và các ô Textbox, Combobox ở bên cạnh để người dùng nhập liệu Thêm/Sửa đồ uống.</w:t>
      </w:r>
    </w:p>
    <w:p w14:paraId="438F4280" w14:textId="77777777" w:rsidR="000F5567" w:rsidRDefault="000F5567" w:rsidP="000F5567">
      <w:pPr>
        <w:pStyle w:val="StyleTr"/>
        <w:keepNext/>
        <w:numPr>
          <w:ilvl w:val="0"/>
          <w:numId w:val="0"/>
        </w:numPr>
      </w:pPr>
      <w:r>
        <w:rPr>
          <w:noProof/>
        </w:rPr>
        <w:drawing>
          <wp:inline distT="0" distB="0" distL="0" distR="0" wp14:anchorId="4EBF33D6" wp14:editId="73D99900">
            <wp:extent cx="5940425" cy="4112895"/>
            <wp:effectExtent l="0" t="0" r="3175" b="1905"/>
            <wp:docPr id="20481888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88860" name="Picture 1" descr="A screenshot of a computer&#10;&#10;Description automatically generated"/>
                    <pic:cNvPicPr/>
                  </pic:nvPicPr>
                  <pic:blipFill>
                    <a:blip r:embed="rId26"/>
                    <a:stretch>
                      <a:fillRect/>
                    </a:stretch>
                  </pic:blipFill>
                  <pic:spPr>
                    <a:xfrm>
                      <a:off x="0" y="0"/>
                      <a:ext cx="5940425" cy="4112895"/>
                    </a:xfrm>
                    <a:prstGeom prst="rect">
                      <a:avLst/>
                    </a:prstGeom>
                  </pic:spPr>
                </pic:pic>
              </a:graphicData>
            </a:graphic>
          </wp:inline>
        </w:drawing>
      </w:r>
    </w:p>
    <w:p w14:paraId="509263BE" w14:textId="7F630286" w:rsidR="000F5567" w:rsidRDefault="000F5567" w:rsidP="000168E0">
      <w:pPr>
        <w:pStyle w:val="Caption"/>
      </w:pPr>
      <w:bookmarkStart w:id="36" w:name="_Toc231511041"/>
      <w:r>
        <w:t xml:space="preserve">Hình </w:t>
      </w:r>
      <w:fldSimple w:instr=" STYLEREF 1 \s ">
        <w:r w:rsidR="0018653D">
          <w:rPr>
            <w:noProof/>
          </w:rPr>
          <w:t>3</w:t>
        </w:r>
      </w:fldSimple>
      <w:r w:rsidR="00517F0F">
        <w:t>.</w:t>
      </w:r>
      <w:fldSimple w:instr=" SEQ Hình \* ARABIC \s 1 ">
        <w:r w:rsidR="0018653D">
          <w:rPr>
            <w:noProof/>
          </w:rPr>
          <w:t>5</w:t>
        </w:r>
      </w:fldSimple>
      <w:r>
        <w:t>. Giao diện trang quản lý Nhóm</w:t>
      </w:r>
      <w:bookmarkEnd w:id="36"/>
    </w:p>
    <w:p w14:paraId="034F8B76" w14:textId="77777777" w:rsidR="000168E0" w:rsidRPr="000168E0" w:rsidRDefault="000168E0" w:rsidP="000168E0"/>
    <w:p w14:paraId="1A184E43" w14:textId="77777777" w:rsidR="005F7989" w:rsidRDefault="005F7989" w:rsidP="00A22706">
      <w:pPr>
        <w:pStyle w:val="StyleTr"/>
      </w:pPr>
      <w:r>
        <w:t>Màn hình Bán hàng POS (pos_view.py): Thiết kế phức tạp nhất với việc chia màn hình làm 2 phần: Bên trái là danh sách các nút bấm (Button) hình sản phẩm, bên phải là bảng lưới Giỏ hàng (Cart) và khu vực hiển thị Tổng tiền cần thanh toán.</w:t>
      </w:r>
    </w:p>
    <w:p w14:paraId="77BDB87F" w14:textId="77777777" w:rsidR="000168E0" w:rsidRDefault="000168E0" w:rsidP="000168E0">
      <w:pPr>
        <w:pStyle w:val="StyleTr"/>
        <w:keepNext/>
        <w:numPr>
          <w:ilvl w:val="0"/>
          <w:numId w:val="0"/>
        </w:numPr>
      </w:pPr>
      <w:r>
        <w:rPr>
          <w:noProof/>
        </w:rPr>
        <w:lastRenderedPageBreak/>
        <w:drawing>
          <wp:inline distT="0" distB="0" distL="0" distR="0" wp14:anchorId="3BEDF04C" wp14:editId="6FD2A043">
            <wp:extent cx="5940425" cy="3194685"/>
            <wp:effectExtent l="0" t="0" r="3175" b="5715"/>
            <wp:docPr id="206971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16968" name=""/>
                    <pic:cNvPicPr/>
                  </pic:nvPicPr>
                  <pic:blipFill>
                    <a:blip r:embed="rId27"/>
                    <a:stretch>
                      <a:fillRect/>
                    </a:stretch>
                  </pic:blipFill>
                  <pic:spPr>
                    <a:xfrm>
                      <a:off x="0" y="0"/>
                      <a:ext cx="5940425" cy="3194685"/>
                    </a:xfrm>
                    <a:prstGeom prst="rect">
                      <a:avLst/>
                    </a:prstGeom>
                  </pic:spPr>
                </pic:pic>
              </a:graphicData>
            </a:graphic>
          </wp:inline>
        </w:drawing>
      </w:r>
    </w:p>
    <w:p w14:paraId="00247A40" w14:textId="5260ADD2" w:rsidR="000168E0" w:rsidRDefault="000168E0" w:rsidP="000168E0">
      <w:pPr>
        <w:pStyle w:val="Caption"/>
      </w:pPr>
      <w:bookmarkStart w:id="37" w:name="_Toc231511042"/>
      <w:r>
        <w:t xml:space="preserve">Hình </w:t>
      </w:r>
      <w:fldSimple w:instr=" STYLEREF 1 \s ">
        <w:r w:rsidR="0018653D">
          <w:rPr>
            <w:noProof/>
          </w:rPr>
          <w:t>3</w:t>
        </w:r>
      </w:fldSimple>
      <w:r w:rsidR="00517F0F">
        <w:t>.</w:t>
      </w:r>
      <w:fldSimple w:instr=" SEQ Hình \* ARABIC \s 1 ">
        <w:r w:rsidR="0018653D">
          <w:rPr>
            <w:noProof/>
          </w:rPr>
          <w:t>6</w:t>
        </w:r>
      </w:fldSimple>
      <w:r>
        <w:t>. Giao diện trang Bán hàng</w:t>
      </w:r>
      <w:bookmarkEnd w:id="37"/>
    </w:p>
    <w:p w14:paraId="60F8C05C" w14:textId="77777777" w:rsidR="000168E0" w:rsidRPr="000168E0" w:rsidRDefault="000168E0" w:rsidP="000168E0"/>
    <w:p w14:paraId="317F3337" w14:textId="1654B9EE" w:rsidR="005F7989" w:rsidRDefault="005F7989" w:rsidP="00A22706">
      <w:pPr>
        <w:pStyle w:val="Heading3"/>
      </w:pPr>
      <w:bookmarkStart w:id="38" w:name="_Toc231510866"/>
      <w:r>
        <w:t>Xử lý logic và tương tác dữ liệu (Logic &amp; DB Binding)</w:t>
      </w:r>
      <w:bookmarkEnd w:id="38"/>
    </w:p>
    <w:p w14:paraId="62DD3174" w14:textId="2A712D04" w:rsidR="005F7989" w:rsidRDefault="005F7989" w:rsidP="005F7989">
      <w:r>
        <w:t>Sau khi giao diện đã hình thành, bước tiếp theo là viết các hàm (Functions) để gán sự kiện cho các nút bấm (Button Click) và thực thi lệnh SQL.</w:t>
      </w:r>
    </w:p>
    <w:p w14:paraId="5ABF2826" w14:textId="77777777" w:rsidR="005F7989" w:rsidRDefault="005F7989" w:rsidP="000168E0">
      <w:pPr>
        <w:pStyle w:val="StyleTr"/>
      </w:pPr>
      <w:r>
        <w:t>Xử lý Đăng nhập: Khi bấm "Login", hệ thống lấy text từ ô nhập liệu, ghép vào câu lệnh SELECT * FROM Users WHERE username=? AND password=?. Nếu thành công, ứng dụng kiểm tra cột role để quyết định xem người này được mở chức năng nào.</w:t>
      </w:r>
    </w:p>
    <w:p w14:paraId="598DF86D" w14:textId="5CEB8BB6" w:rsidR="006642D2" w:rsidRDefault="006642D2" w:rsidP="006642D2">
      <w:pPr>
        <w:pStyle w:val="StyleTr"/>
        <w:numPr>
          <w:ilvl w:val="0"/>
          <w:numId w:val="0"/>
        </w:numPr>
      </w:pPr>
      <w:r>
        <w:rPr>
          <w:noProof/>
        </w:rPr>
        <w:drawing>
          <wp:inline distT="0" distB="0" distL="0" distR="0" wp14:anchorId="535BAE17" wp14:editId="2542791E">
            <wp:extent cx="5940425" cy="2294890"/>
            <wp:effectExtent l="0" t="0" r="3175" b="0"/>
            <wp:docPr id="168314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43346" name=""/>
                    <pic:cNvPicPr/>
                  </pic:nvPicPr>
                  <pic:blipFill>
                    <a:blip r:embed="rId28"/>
                    <a:stretch>
                      <a:fillRect/>
                    </a:stretch>
                  </pic:blipFill>
                  <pic:spPr>
                    <a:xfrm>
                      <a:off x="0" y="0"/>
                      <a:ext cx="5940425" cy="2294890"/>
                    </a:xfrm>
                    <a:prstGeom prst="rect">
                      <a:avLst/>
                    </a:prstGeom>
                  </pic:spPr>
                </pic:pic>
              </a:graphicData>
            </a:graphic>
          </wp:inline>
        </w:drawing>
      </w:r>
    </w:p>
    <w:p w14:paraId="7274210E" w14:textId="77777777" w:rsidR="005F7989" w:rsidRDefault="005F7989" w:rsidP="000168E0">
      <w:pPr>
        <w:pStyle w:val="StyleTr"/>
      </w:pPr>
      <w:r>
        <w:t xml:space="preserve">Xử lý nghiệp vụ CRUD (Thêm/Sửa/Xóa): Tại màn hình Quản lý Menu, khi bấm nút "Thêm", hệ thống gom dữ liệu từ các ô nhập liệu, bắt lỗi rỗng (Validation) và gọi lệnh </w:t>
      </w:r>
      <w:r>
        <w:lastRenderedPageBreak/>
        <w:t>INSERT INTO Menu.... Sau đó gọi hàm làm mới (Refresh) Treeview để hiển thị món ăn vừa thêm.</w:t>
      </w:r>
    </w:p>
    <w:p w14:paraId="1DC74BF3" w14:textId="0DFEE669" w:rsidR="006642D2" w:rsidRDefault="006642D2" w:rsidP="006642D2">
      <w:pPr>
        <w:pStyle w:val="StyleTr"/>
        <w:numPr>
          <w:ilvl w:val="0"/>
          <w:numId w:val="0"/>
        </w:numPr>
      </w:pPr>
      <w:r>
        <w:rPr>
          <w:noProof/>
        </w:rPr>
        <w:drawing>
          <wp:inline distT="0" distB="0" distL="0" distR="0" wp14:anchorId="06DA050B" wp14:editId="04D07192">
            <wp:extent cx="5940425" cy="1781175"/>
            <wp:effectExtent l="0" t="0" r="3175" b="9525"/>
            <wp:docPr id="7218452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45218" name="Picture 1" descr="A screenshot of a computer&#10;&#10;Description automatically generated"/>
                    <pic:cNvPicPr/>
                  </pic:nvPicPr>
                  <pic:blipFill>
                    <a:blip r:embed="rId29"/>
                    <a:stretch>
                      <a:fillRect/>
                    </a:stretch>
                  </pic:blipFill>
                  <pic:spPr>
                    <a:xfrm>
                      <a:off x="0" y="0"/>
                      <a:ext cx="5940425" cy="1781175"/>
                    </a:xfrm>
                    <a:prstGeom prst="rect">
                      <a:avLst/>
                    </a:prstGeom>
                  </pic:spPr>
                </pic:pic>
              </a:graphicData>
            </a:graphic>
          </wp:inline>
        </w:drawing>
      </w:r>
    </w:p>
    <w:p w14:paraId="55DA520B" w14:textId="338A4C62" w:rsidR="00020485" w:rsidRDefault="006642D2" w:rsidP="006642D2">
      <w:pPr>
        <w:pStyle w:val="StyleTr"/>
        <w:numPr>
          <w:ilvl w:val="0"/>
          <w:numId w:val="0"/>
        </w:numPr>
      </w:pPr>
      <w:r>
        <w:rPr>
          <w:noProof/>
        </w:rPr>
        <w:drawing>
          <wp:inline distT="0" distB="0" distL="0" distR="0" wp14:anchorId="49C551FE" wp14:editId="3E1E20A6">
            <wp:extent cx="5940425" cy="1867535"/>
            <wp:effectExtent l="0" t="0" r="3175" b="0"/>
            <wp:docPr id="1111012031" name="Picture 1" descr="A black rectangular frame with blue and orang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12031" name="Picture 1" descr="A black rectangular frame with blue and orange lines&#10;&#10;Description automatically generated with medium confidence"/>
                    <pic:cNvPicPr/>
                  </pic:nvPicPr>
                  <pic:blipFill>
                    <a:blip r:embed="rId30"/>
                    <a:stretch>
                      <a:fillRect/>
                    </a:stretch>
                  </pic:blipFill>
                  <pic:spPr>
                    <a:xfrm>
                      <a:off x="0" y="0"/>
                      <a:ext cx="5940425" cy="1867535"/>
                    </a:xfrm>
                    <a:prstGeom prst="rect">
                      <a:avLst/>
                    </a:prstGeom>
                  </pic:spPr>
                </pic:pic>
              </a:graphicData>
            </a:graphic>
          </wp:inline>
        </w:drawing>
      </w:r>
    </w:p>
    <w:p w14:paraId="45C52976" w14:textId="77777777" w:rsidR="008C3256" w:rsidRDefault="00020485" w:rsidP="008C3256">
      <w:pPr>
        <w:pStyle w:val="StyleTr"/>
        <w:keepNext/>
        <w:numPr>
          <w:ilvl w:val="0"/>
          <w:numId w:val="0"/>
        </w:numPr>
      </w:pPr>
      <w:r>
        <w:rPr>
          <w:noProof/>
        </w:rPr>
        <w:drawing>
          <wp:inline distT="0" distB="0" distL="0" distR="0" wp14:anchorId="4B55C6A7" wp14:editId="2D60AB20">
            <wp:extent cx="5940425" cy="1659890"/>
            <wp:effectExtent l="0" t="0" r="3175" b="0"/>
            <wp:docPr id="46574583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45835" name="Picture 1" descr="A screenshot of a computer program&#10;&#10;Description automatically generated"/>
                    <pic:cNvPicPr/>
                  </pic:nvPicPr>
                  <pic:blipFill>
                    <a:blip r:embed="rId31"/>
                    <a:stretch>
                      <a:fillRect/>
                    </a:stretch>
                  </pic:blipFill>
                  <pic:spPr>
                    <a:xfrm>
                      <a:off x="0" y="0"/>
                      <a:ext cx="5940425" cy="1659890"/>
                    </a:xfrm>
                    <a:prstGeom prst="rect">
                      <a:avLst/>
                    </a:prstGeom>
                  </pic:spPr>
                </pic:pic>
              </a:graphicData>
            </a:graphic>
          </wp:inline>
        </w:drawing>
      </w:r>
    </w:p>
    <w:p w14:paraId="4FEF942E" w14:textId="5ED54D40" w:rsidR="00020485" w:rsidRDefault="008C3256" w:rsidP="008C3256">
      <w:pPr>
        <w:pStyle w:val="Caption"/>
      </w:pPr>
      <w:bookmarkStart w:id="39" w:name="_Toc231511043"/>
      <w:r>
        <w:t xml:space="preserve">Hình </w:t>
      </w:r>
      <w:fldSimple w:instr=" STYLEREF 1 \s ">
        <w:r w:rsidR="0018653D">
          <w:rPr>
            <w:noProof/>
          </w:rPr>
          <w:t>3</w:t>
        </w:r>
      </w:fldSimple>
      <w:r w:rsidR="00517F0F">
        <w:t>.</w:t>
      </w:r>
      <w:fldSimple w:instr=" SEQ Hình \* ARABIC \s 1 ">
        <w:r w:rsidR="0018653D">
          <w:rPr>
            <w:noProof/>
          </w:rPr>
          <w:t>7</w:t>
        </w:r>
      </w:fldSimple>
      <w:r>
        <w:t>. CRUD tại trang quản lý Menu</w:t>
      </w:r>
      <w:bookmarkEnd w:id="39"/>
    </w:p>
    <w:p w14:paraId="0FCB6731" w14:textId="77777777" w:rsidR="008C3256" w:rsidRPr="008C3256" w:rsidRDefault="008C3256" w:rsidP="008C3256"/>
    <w:p w14:paraId="6C24FB76" w14:textId="77777777" w:rsidR="005F7989" w:rsidRDefault="005F7989" w:rsidP="000168E0">
      <w:pPr>
        <w:pStyle w:val="StyleTr"/>
      </w:pPr>
      <w:r>
        <w:t>Xử lý nghiệp vụ Bán hàng (POS):</w:t>
      </w:r>
    </w:p>
    <w:p w14:paraId="61CFD4ED" w14:textId="77777777" w:rsidR="005F7989" w:rsidRDefault="005F7989" w:rsidP="000168E0">
      <w:pPr>
        <w:pStyle w:val="StyleCng"/>
      </w:pPr>
      <w:r>
        <w:t>Gắn sự kiện click vào từng món: Hệ thống kiểm tra trong Giỏ hàng (Treeview bên phải) xem món đó đã có chưa, nếu có thì cộng dồn số lượng, nếu chưa thì thêm dòng mới.</w:t>
      </w:r>
    </w:p>
    <w:p w14:paraId="1970EDB4" w14:textId="77777777" w:rsidR="008C3256" w:rsidRDefault="008C3256" w:rsidP="008C3256">
      <w:pPr>
        <w:pStyle w:val="StyleCng"/>
        <w:keepNext/>
        <w:numPr>
          <w:ilvl w:val="0"/>
          <w:numId w:val="0"/>
        </w:numPr>
      </w:pPr>
      <w:r>
        <w:rPr>
          <w:noProof/>
        </w:rPr>
        <w:lastRenderedPageBreak/>
        <w:drawing>
          <wp:inline distT="0" distB="0" distL="0" distR="0" wp14:anchorId="62AECBAB" wp14:editId="7421ED97">
            <wp:extent cx="5940425" cy="2254885"/>
            <wp:effectExtent l="0" t="0" r="3175" b="0"/>
            <wp:docPr id="185086568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65688" name="Picture 1" descr="A screen shot of a computer code&#10;&#10;Description automatically generated"/>
                    <pic:cNvPicPr/>
                  </pic:nvPicPr>
                  <pic:blipFill>
                    <a:blip r:embed="rId32"/>
                    <a:stretch>
                      <a:fillRect/>
                    </a:stretch>
                  </pic:blipFill>
                  <pic:spPr>
                    <a:xfrm>
                      <a:off x="0" y="0"/>
                      <a:ext cx="5940425" cy="2254885"/>
                    </a:xfrm>
                    <a:prstGeom prst="rect">
                      <a:avLst/>
                    </a:prstGeom>
                  </pic:spPr>
                </pic:pic>
              </a:graphicData>
            </a:graphic>
          </wp:inline>
        </w:drawing>
      </w:r>
    </w:p>
    <w:p w14:paraId="71352368" w14:textId="4B576B1D" w:rsidR="008C3256" w:rsidRPr="008C3256" w:rsidRDefault="008C3256" w:rsidP="008C3256">
      <w:pPr>
        <w:pStyle w:val="Caption"/>
      </w:pPr>
      <w:bookmarkStart w:id="40" w:name="_Toc231511044"/>
      <w:r>
        <w:t xml:space="preserve">Hình </w:t>
      </w:r>
      <w:fldSimple w:instr=" STYLEREF 1 \s ">
        <w:r w:rsidR="0018653D">
          <w:rPr>
            <w:noProof/>
          </w:rPr>
          <w:t>3</w:t>
        </w:r>
      </w:fldSimple>
      <w:r w:rsidR="00517F0F">
        <w:t>.</w:t>
      </w:r>
      <w:fldSimple w:instr=" SEQ Hình \* ARABIC \s 1 ">
        <w:r w:rsidR="0018653D">
          <w:rPr>
            <w:noProof/>
          </w:rPr>
          <w:t>8</w:t>
        </w:r>
      </w:fldSimple>
      <w:r>
        <w:t>. Hàm thêm sản phẩm vào cart</w:t>
      </w:r>
      <w:bookmarkEnd w:id="40"/>
    </w:p>
    <w:p w14:paraId="2B5B28EC" w14:textId="77777777" w:rsidR="008C3256" w:rsidRDefault="008C3256" w:rsidP="008C3256">
      <w:pPr>
        <w:pStyle w:val="StyleCng"/>
        <w:numPr>
          <w:ilvl w:val="0"/>
          <w:numId w:val="0"/>
        </w:numPr>
      </w:pPr>
    </w:p>
    <w:p w14:paraId="7D287A0F" w14:textId="77777777" w:rsidR="005F7989" w:rsidRDefault="005F7989" w:rsidP="000168E0">
      <w:pPr>
        <w:pStyle w:val="StyleCng"/>
      </w:pPr>
      <w:r>
        <w:t>Thanh toán: Khi ấn "Thanh toán", hệ thống mở một Transaction. Lần lượt INSERT tổng tiền vào bảng Orders (để lấy được order_id mới nhất), sau đó duyệt vòng lặp qua từng dòng trong Giỏ hàng để INSERT vào bảng OrderDetails.</w:t>
      </w:r>
    </w:p>
    <w:p w14:paraId="6943EE2D" w14:textId="77777777" w:rsidR="008C3256" w:rsidRDefault="008C3256" w:rsidP="008C3256">
      <w:pPr>
        <w:pStyle w:val="StyleCng"/>
        <w:keepNext/>
        <w:numPr>
          <w:ilvl w:val="0"/>
          <w:numId w:val="0"/>
        </w:numPr>
      </w:pPr>
      <w:r>
        <w:rPr>
          <w:noProof/>
        </w:rPr>
        <w:drawing>
          <wp:inline distT="0" distB="0" distL="0" distR="0" wp14:anchorId="6C07BED7" wp14:editId="5E876400">
            <wp:extent cx="5940425" cy="3016250"/>
            <wp:effectExtent l="0" t="0" r="3175" b="0"/>
            <wp:docPr id="45143370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33708" name="Picture 1" descr="A screenshot of a computer program&#10;&#10;Description automatically generated"/>
                    <pic:cNvPicPr/>
                  </pic:nvPicPr>
                  <pic:blipFill>
                    <a:blip r:embed="rId33"/>
                    <a:stretch>
                      <a:fillRect/>
                    </a:stretch>
                  </pic:blipFill>
                  <pic:spPr>
                    <a:xfrm>
                      <a:off x="0" y="0"/>
                      <a:ext cx="5940425" cy="3016250"/>
                    </a:xfrm>
                    <a:prstGeom prst="rect">
                      <a:avLst/>
                    </a:prstGeom>
                  </pic:spPr>
                </pic:pic>
              </a:graphicData>
            </a:graphic>
          </wp:inline>
        </w:drawing>
      </w:r>
    </w:p>
    <w:p w14:paraId="4D51F0E7" w14:textId="28A6D3DE" w:rsidR="008C3256" w:rsidRPr="008C3256" w:rsidRDefault="008C3256" w:rsidP="008C3256">
      <w:pPr>
        <w:pStyle w:val="Caption"/>
      </w:pPr>
      <w:bookmarkStart w:id="41" w:name="_Toc231511045"/>
      <w:r>
        <w:t xml:space="preserve">Hình </w:t>
      </w:r>
      <w:fldSimple w:instr=" STYLEREF 1 \s ">
        <w:r w:rsidR="0018653D">
          <w:rPr>
            <w:noProof/>
          </w:rPr>
          <w:t>3</w:t>
        </w:r>
      </w:fldSimple>
      <w:r w:rsidR="00517F0F">
        <w:t>.</w:t>
      </w:r>
      <w:fldSimple w:instr=" SEQ Hình \* ARABIC \s 1 ">
        <w:r w:rsidR="0018653D">
          <w:rPr>
            <w:noProof/>
          </w:rPr>
          <w:t>9</w:t>
        </w:r>
      </w:fldSimple>
      <w:r>
        <w:t>. Hàm thanh toán trong trang POS</w:t>
      </w:r>
      <w:bookmarkEnd w:id="41"/>
    </w:p>
    <w:p w14:paraId="2C246514" w14:textId="77777777" w:rsidR="008C3256" w:rsidRDefault="008C3256" w:rsidP="008C3256">
      <w:pPr>
        <w:pStyle w:val="StyleCng"/>
        <w:numPr>
          <w:ilvl w:val="0"/>
          <w:numId w:val="0"/>
        </w:numPr>
      </w:pPr>
    </w:p>
    <w:p w14:paraId="14DF9C38" w14:textId="77777777" w:rsidR="005F7989" w:rsidRDefault="005F7989" w:rsidP="000168E0">
      <w:pPr>
        <w:pStyle w:val="StyleTr"/>
      </w:pPr>
      <w:r>
        <w:t>Xử lý xuất hóa đơn: Kết thúc thanh toán, hệ thống tự động sinh ra một file văn bản (Ví dụ: hoadon_ORD_4.txt) sử dụng hàm xử lý file I/O của Python để in ra chi tiết đơn hàng, sẵn sàng đưa cho khách.</w:t>
      </w:r>
    </w:p>
    <w:p w14:paraId="0F91742C" w14:textId="77777777" w:rsidR="008C3256" w:rsidRDefault="008C3256" w:rsidP="008C3256">
      <w:pPr>
        <w:pStyle w:val="StyleTr"/>
        <w:keepNext/>
        <w:numPr>
          <w:ilvl w:val="0"/>
          <w:numId w:val="0"/>
        </w:numPr>
      </w:pPr>
      <w:r>
        <w:rPr>
          <w:noProof/>
        </w:rPr>
        <w:lastRenderedPageBreak/>
        <w:drawing>
          <wp:inline distT="0" distB="0" distL="0" distR="0" wp14:anchorId="1EE9D3DD" wp14:editId="18387074">
            <wp:extent cx="5940425" cy="6631305"/>
            <wp:effectExtent l="0" t="0" r="3175" b="0"/>
            <wp:docPr id="171142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20623" name=""/>
                    <pic:cNvPicPr/>
                  </pic:nvPicPr>
                  <pic:blipFill>
                    <a:blip r:embed="rId34"/>
                    <a:stretch>
                      <a:fillRect/>
                    </a:stretch>
                  </pic:blipFill>
                  <pic:spPr>
                    <a:xfrm>
                      <a:off x="0" y="0"/>
                      <a:ext cx="5940425" cy="6631305"/>
                    </a:xfrm>
                    <a:prstGeom prst="rect">
                      <a:avLst/>
                    </a:prstGeom>
                  </pic:spPr>
                </pic:pic>
              </a:graphicData>
            </a:graphic>
          </wp:inline>
        </w:drawing>
      </w:r>
    </w:p>
    <w:p w14:paraId="200A0476" w14:textId="690CE52C" w:rsidR="008C3256" w:rsidRDefault="008C3256" w:rsidP="008C3256">
      <w:pPr>
        <w:pStyle w:val="Caption"/>
      </w:pPr>
      <w:bookmarkStart w:id="42" w:name="_Toc231511046"/>
      <w:r>
        <w:t xml:space="preserve">Hình </w:t>
      </w:r>
      <w:fldSimple w:instr=" STYLEREF 1 \s ">
        <w:r w:rsidR="0018653D">
          <w:rPr>
            <w:noProof/>
          </w:rPr>
          <w:t>3</w:t>
        </w:r>
      </w:fldSimple>
      <w:r w:rsidR="00517F0F">
        <w:t>.</w:t>
      </w:r>
      <w:fldSimple w:instr=" SEQ Hình \* ARABIC \s 1 ">
        <w:r w:rsidR="0018653D">
          <w:rPr>
            <w:noProof/>
          </w:rPr>
          <w:t>10</w:t>
        </w:r>
      </w:fldSimple>
      <w:r>
        <w:t>. Hàm xuất hóa đơn</w:t>
      </w:r>
      <w:bookmarkEnd w:id="42"/>
    </w:p>
    <w:p w14:paraId="463ACE16" w14:textId="6425FE81" w:rsidR="008C3256" w:rsidRDefault="00517F0F" w:rsidP="00517F0F">
      <w:pPr>
        <w:pStyle w:val="StyleTr"/>
      </w:pPr>
      <w:r w:rsidRPr="00517F0F">
        <w:t>Xử lý gọi API Thanh toán VietQR: Để giao diện không bị "đơ" hoặc treo trong lúc chờ mạng tải ảnh QR từ máy chủ VietQR về, hệ thống được thiết kế sử dụng kỹ thuật Đa luồng (Threading). Ngay khi có ID hóa đơn và Tổng tiền, một luồng phụ (Thread) sẽ được khởi tạo để chạy ngầm hàm urllib.request.urlopen. Hàm này gọi API của VietQR truyền vào Ngân hàng Techcombank và số tiền để lấy luồng dữ liệu (BytesIO). Sau đó, thư viện PIL (Pillow) sẽ tiếp nhận, render ảnh mã QR và gắn lên cửa sổ Popup (Toplevel) trên màn hình.</w:t>
      </w:r>
    </w:p>
    <w:p w14:paraId="4B369FAC" w14:textId="77777777" w:rsidR="00517F0F" w:rsidRDefault="00517F0F" w:rsidP="00517F0F">
      <w:pPr>
        <w:pStyle w:val="StyleTr"/>
        <w:keepNext/>
        <w:numPr>
          <w:ilvl w:val="0"/>
          <w:numId w:val="0"/>
        </w:numPr>
      </w:pPr>
      <w:r>
        <w:rPr>
          <w:noProof/>
        </w:rPr>
        <w:lastRenderedPageBreak/>
        <w:t xml:space="preserve">                       </w:t>
      </w:r>
      <w:r>
        <w:rPr>
          <w:noProof/>
        </w:rPr>
        <w:drawing>
          <wp:inline distT="0" distB="0" distL="0" distR="0" wp14:anchorId="1B326DA9" wp14:editId="78A5BCB7">
            <wp:extent cx="3838575" cy="5629275"/>
            <wp:effectExtent l="0" t="0" r="9525" b="9525"/>
            <wp:docPr id="157935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50578" name=""/>
                    <pic:cNvPicPr/>
                  </pic:nvPicPr>
                  <pic:blipFill>
                    <a:blip r:embed="rId35"/>
                    <a:stretch>
                      <a:fillRect/>
                    </a:stretch>
                  </pic:blipFill>
                  <pic:spPr>
                    <a:xfrm>
                      <a:off x="0" y="0"/>
                      <a:ext cx="3838575" cy="5629275"/>
                    </a:xfrm>
                    <a:prstGeom prst="rect">
                      <a:avLst/>
                    </a:prstGeom>
                  </pic:spPr>
                </pic:pic>
              </a:graphicData>
            </a:graphic>
          </wp:inline>
        </w:drawing>
      </w:r>
    </w:p>
    <w:p w14:paraId="7EBA2749" w14:textId="26007076" w:rsidR="00517F0F" w:rsidRPr="00517F0F" w:rsidRDefault="00517F0F" w:rsidP="00517F0F">
      <w:pPr>
        <w:pStyle w:val="Caption"/>
      </w:pPr>
      <w:bookmarkStart w:id="43" w:name="_Toc231511047"/>
      <w:r>
        <w:t xml:space="preserve">Hình </w:t>
      </w:r>
      <w:fldSimple w:instr=" STYLEREF 1 \s ">
        <w:r w:rsidR="0018653D">
          <w:rPr>
            <w:noProof/>
          </w:rPr>
          <w:t>3</w:t>
        </w:r>
      </w:fldSimple>
      <w:r>
        <w:t>.</w:t>
      </w:r>
      <w:fldSimple w:instr=" SEQ Hình \* ARABIC \s 1 ">
        <w:r w:rsidR="0018653D">
          <w:rPr>
            <w:noProof/>
          </w:rPr>
          <w:t>11</w:t>
        </w:r>
      </w:fldSimple>
      <w:r>
        <w:t>. Giao diện QR Thanh toán</w:t>
      </w:r>
      <w:bookmarkEnd w:id="43"/>
    </w:p>
    <w:p w14:paraId="6178D31A" w14:textId="4CC98E01" w:rsidR="005F7989" w:rsidRDefault="005F7989" w:rsidP="00454C12">
      <w:pPr>
        <w:pStyle w:val="Heading2"/>
      </w:pPr>
      <w:bookmarkStart w:id="44" w:name="_Toc231510867"/>
      <w:r>
        <w:t>Triển khai ứng dụng (Deployment)</w:t>
      </w:r>
      <w:bookmarkEnd w:id="44"/>
    </w:p>
    <w:p w14:paraId="1A02B874" w14:textId="4AE08709" w:rsidR="005F7989" w:rsidRDefault="005F7989" w:rsidP="00454C12">
      <w:pPr>
        <w:pStyle w:val="DoanVB"/>
      </w:pPr>
      <w:r>
        <w:t>Sau khi hoàn tất quá trình lập trình và kiểm thử nội bộ trên môi trường phát triển (IDE), ứng dụng cần được đóng gói để người dùng (Chủ quán/Nhân viên) có thể sử dụng dễ dàng trên máy tính mà không cần phải cài đặt Python rườm rà.</w:t>
      </w:r>
    </w:p>
    <w:p w14:paraId="756B0823" w14:textId="6F9D3F14" w:rsidR="005F7989" w:rsidRDefault="005F7989" w:rsidP="00454C12">
      <w:pPr>
        <w:pStyle w:val="Heading3"/>
      </w:pPr>
      <w:bookmarkStart w:id="45" w:name="_Toc231510868"/>
      <w:r>
        <w:t>Đóng gói mã nguồn</w:t>
      </w:r>
      <w:bookmarkEnd w:id="45"/>
      <w:r>
        <w:t xml:space="preserve"> </w:t>
      </w:r>
    </w:p>
    <w:p w14:paraId="26242A4A" w14:textId="77777777" w:rsidR="005F7989" w:rsidRDefault="005F7989" w:rsidP="00454C12">
      <w:pPr>
        <w:pStyle w:val="DoanVB"/>
      </w:pPr>
      <w:r>
        <w:t>Sử dụng PyInstaller: Ứng dụng Python gốc gồm rất nhiều file .py riêng lẻ. Để triển khai, dự án có thể sử dụng công cụ PyInstaller để biên dịch (Compile) toàn bộ thư mục src (từ main.py, các file view, đến file kết nối database.py) thành một file thực thi duy nhất là CafeTLU.exe.</w:t>
      </w:r>
    </w:p>
    <w:p w14:paraId="54773139" w14:textId="77777777" w:rsidR="005F7989" w:rsidRDefault="005F7989" w:rsidP="00454C12">
      <w:pPr>
        <w:pStyle w:val="DoanVB"/>
      </w:pPr>
      <w:r>
        <w:lastRenderedPageBreak/>
        <w:t>Việc đóng gói này giúp mã nguồn được bảo mật, tránh việc người ngoài vô tình hoặc cố ý sửa đổi file code làm hỏng ứng dụng.</w:t>
      </w:r>
    </w:p>
    <w:p w14:paraId="7BA83776" w14:textId="284152E5" w:rsidR="005F7989" w:rsidRDefault="005F7989" w:rsidP="00454C12">
      <w:pPr>
        <w:pStyle w:val="Heading3"/>
      </w:pPr>
      <w:bookmarkStart w:id="46" w:name="_Toc231510869"/>
      <w:r>
        <w:t>Hướng dẫn cài đặt cho người dùng</w:t>
      </w:r>
      <w:bookmarkEnd w:id="46"/>
      <w:r>
        <w:t xml:space="preserve"> </w:t>
      </w:r>
    </w:p>
    <w:p w14:paraId="54A67D3B" w14:textId="74066AC4" w:rsidR="005F7989" w:rsidRDefault="005F7989" w:rsidP="005F7989">
      <w:r>
        <w:t>Để đưa phần mềm vào vận hành tại quán, kỹ thuật viên chỉ cần thực hiện 2 bước đơn giản:</w:t>
      </w:r>
    </w:p>
    <w:p w14:paraId="121F334D" w14:textId="77777777" w:rsidR="005F7989" w:rsidRDefault="005F7989" w:rsidP="00454C12">
      <w:pPr>
        <w:pStyle w:val="StyleTr"/>
      </w:pPr>
      <w:r>
        <w:t>Cài đặt CSDL: Cài đặt SQL Server Management Studio (SSMS) trên máy chủ/máy thu ngân của quán. Sau đó, chạy file setup_db.py 1 lần duy nhất để hệ thống tự động khởi tạo các bảng và dữ liệu mồi.</w:t>
      </w:r>
    </w:p>
    <w:p w14:paraId="51FFD5E8" w14:textId="77777777" w:rsidR="005F7989" w:rsidRDefault="005F7989" w:rsidP="00454C12">
      <w:pPr>
        <w:pStyle w:val="StyleTr"/>
      </w:pPr>
      <w:r>
        <w:t>Khởi động ứng dụng: Người dùng chỉ việc copy thư mục chứa file CafeTLU.exe ra màn hình Desktop, nhấp đúp chuột để phần mềm chạy lên và tiến hành đăng nhập bằng tài khoản được cấp phát.</w:t>
      </w:r>
    </w:p>
    <w:p w14:paraId="419976A1" w14:textId="5EBE0351" w:rsidR="00EC5498" w:rsidRPr="00EC5498" w:rsidRDefault="005F7989" w:rsidP="005F7989">
      <w:r>
        <w:t>Hệ thống hoạt động theo mô hình Client-Server cục bộ, dữ liệu được lưu trữ an toàn trong máy SQL Server nội bộ của cửa hàng mà không bị phụ thuộc vào kết nối Internet.</w:t>
      </w:r>
    </w:p>
    <w:p w14:paraId="4DC367C8" w14:textId="5BEFDFD9" w:rsidR="00E351C2" w:rsidRDefault="00E351C2" w:rsidP="00E351C2">
      <w:pPr>
        <w:pStyle w:val="Heading1"/>
      </w:pPr>
      <w:bookmarkStart w:id="47" w:name="_Toc231510870"/>
      <w:r>
        <w:lastRenderedPageBreak/>
        <w:t>KIỂM THỬ VÀ ĐÁNH GIÁ</w:t>
      </w:r>
      <w:bookmarkEnd w:id="47"/>
    </w:p>
    <w:p w14:paraId="72F877B8" w14:textId="0584B93F" w:rsidR="00BC0505" w:rsidRDefault="00BC0505" w:rsidP="00BC0505">
      <w:pPr>
        <w:pStyle w:val="Heading2"/>
      </w:pPr>
      <w:bookmarkStart w:id="48" w:name="_Toc231510871"/>
      <w:r>
        <w:t>Kịch bản kiểm thử (Test Cases)</w:t>
      </w:r>
      <w:bookmarkEnd w:id="48"/>
    </w:p>
    <w:p w14:paraId="7A8ECB1F" w14:textId="31BBCE98" w:rsidR="00BC0505" w:rsidRDefault="00BC0505" w:rsidP="00BC0505">
      <w:r>
        <w:t>Để đảm bảo hệ thống phần mềm hoạt động ổn định và xử lý tốt các tình huống người dùng nhập sai dữ liệu, quá trình kiểm thử (Testing) đã được tiến hành thông qua phương pháp Kiểm thử hộp đen (Black-box testing). Dưới đây là bảng tổng hợp các kịch bản kiểm thử tiêu biểu đối với các chức năng cốt lõi của phần mềm:</w:t>
      </w:r>
    </w:p>
    <w:tbl>
      <w:tblPr>
        <w:tblW w:w="9339" w:type="dxa"/>
        <w:tblCellMar>
          <w:left w:w="0" w:type="dxa"/>
          <w:right w:w="0" w:type="dxa"/>
        </w:tblCellMar>
        <w:tblLook w:val="04A0" w:firstRow="1" w:lastRow="0" w:firstColumn="1" w:lastColumn="0" w:noHBand="0" w:noVBand="1"/>
      </w:tblPr>
      <w:tblGrid>
        <w:gridCol w:w="598"/>
        <w:gridCol w:w="904"/>
        <w:gridCol w:w="1967"/>
        <w:gridCol w:w="3111"/>
        <w:gridCol w:w="1984"/>
        <w:gridCol w:w="775"/>
      </w:tblGrid>
      <w:tr w:rsidR="00BC0505" w:rsidRPr="00BC0505" w14:paraId="3ECE59BE" w14:textId="77777777" w:rsidTr="00BC0505">
        <w:trPr>
          <w:trHeight w:val="315"/>
        </w:trPr>
        <w:tc>
          <w:tcPr>
            <w:tcW w:w="0" w:type="auto"/>
            <w:tcBorders>
              <w:top w:val="single" w:sz="4" w:space="0" w:color="auto"/>
              <w:left w:val="single" w:sz="4" w:space="0" w:color="auto"/>
              <w:bottom w:val="single" w:sz="4" w:space="0" w:color="auto"/>
              <w:right w:val="single" w:sz="4" w:space="0" w:color="auto"/>
            </w:tcBorders>
            <w:shd w:val="clear" w:color="auto" w:fill="2E74B5" w:themeFill="accent5" w:themeFillShade="BF"/>
            <w:tcMar>
              <w:top w:w="30" w:type="dxa"/>
              <w:left w:w="120" w:type="dxa"/>
              <w:bottom w:w="30" w:type="dxa"/>
              <w:right w:w="120" w:type="dxa"/>
            </w:tcMar>
            <w:vAlign w:val="center"/>
            <w:hideMark/>
          </w:tcPr>
          <w:p w14:paraId="1B5AAC1D" w14:textId="77777777" w:rsidR="00BC0505" w:rsidRPr="00BC0505" w:rsidRDefault="00BC0505" w:rsidP="00BC0505">
            <w:pPr>
              <w:spacing w:before="0" w:after="0" w:line="240" w:lineRule="auto"/>
              <w:jc w:val="center"/>
              <w:rPr>
                <w:rFonts w:ascii="Roboto" w:eastAsia="Times New Roman" w:hAnsi="Roboto" w:cs="Arial"/>
                <w:b/>
                <w:bCs/>
                <w:color w:val="FFFFFF"/>
                <w:sz w:val="20"/>
                <w:szCs w:val="20"/>
              </w:rPr>
            </w:pPr>
            <w:r w:rsidRPr="00BC0505">
              <w:rPr>
                <w:rFonts w:ascii="Roboto" w:eastAsia="Times New Roman" w:hAnsi="Roboto" w:cs="Arial"/>
                <w:b/>
                <w:bCs/>
                <w:color w:val="FFFFFF"/>
                <w:sz w:val="20"/>
                <w:szCs w:val="20"/>
              </w:rPr>
              <w:t>STT</w:t>
            </w:r>
          </w:p>
        </w:tc>
        <w:tc>
          <w:tcPr>
            <w:tcW w:w="0" w:type="auto"/>
            <w:tcBorders>
              <w:top w:val="single" w:sz="4" w:space="0" w:color="auto"/>
              <w:left w:val="single" w:sz="4" w:space="0" w:color="auto"/>
              <w:bottom w:val="single" w:sz="4" w:space="0" w:color="auto"/>
              <w:right w:val="single" w:sz="4" w:space="0" w:color="auto"/>
            </w:tcBorders>
            <w:shd w:val="clear" w:color="auto" w:fill="2E74B5" w:themeFill="accent5" w:themeFillShade="BF"/>
            <w:tcMar>
              <w:top w:w="30" w:type="dxa"/>
              <w:left w:w="120" w:type="dxa"/>
              <w:bottom w:w="30" w:type="dxa"/>
              <w:right w:w="120" w:type="dxa"/>
            </w:tcMar>
            <w:vAlign w:val="center"/>
            <w:hideMark/>
          </w:tcPr>
          <w:p w14:paraId="0089937B" w14:textId="77777777" w:rsidR="00BC0505" w:rsidRPr="00BC0505" w:rsidRDefault="00BC0505" w:rsidP="00BC0505">
            <w:pPr>
              <w:spacing w:before="0" w:after="0" w:line="240" w:lineRule="auto"/>
              <w:jc w:val="center"/>
              <w:rPr>
                <w:rFonts w:ascii="Roboto" w:eastAsia="Times New Roman" w:hAnsi="Roboto" w:cs="Arial"/>
                <w:b/>
                <w:bCs/>
                <w:color w:val="FFFFFF"/>
                <w:sz w:val="20"/>
                <w:szCs w:val="20"/>
              </w:rPr>
            </w:pPr>
            <w:r w:rsidRPr="00BC0505">
              <w:rPr>
                <w:rFonts w:ascii="Roboto" w:eastAsia="Times New Roman" w:hAnsi="Roboto" w:cs="Arial"/>
                <w:b/>
                <w:bCs/>
                <w:color w:val="FFFFFF"/>
                <w:sz w:val="20"/>
                <w:szCs w:val="20"/>
              </w:rPr>
              <w:t>Chức năng</w:t>
            </w:r>
          </w:p>
        </w:tc>
        <w:tc>
          <w:tcPr>
            <w:tcW w:w="0" w:type="auto"/>
            <w:tcBorders>
              <w:top w:val="single" w:sz="4" w:space="0" w:color="auto"/>
              <w:left w:val="single" w:sz="4" w:space="0" w:color="auto"/>
              <w:bottom w:val="single" w:sz="4" w:space="0" w:color="auto"/>
              <w:right w:val="single" w:sz="4" w:space="0" w:color="auto"/>
            </w:tcBorders>
            <w:shd w:val="clear" w:color="auto" w:fill="2E74B5" w:themeFill="accent5" w:themeFillShade="BF"/>
            <w:tcMar>
              <w:top w:w="30" w:type="dxa"/>
              <w:left w:w="120" w:type="dxa"/>
              <w:bottom w:w="30" w:type="dxa"/>
              <w:right w:w="120" w:type="dxa"/>
            </w:tcMar>
            <w:vAlign w:val="center"/>
            <w:hideMark/>
          </w:tcPr>
          <w:p w14:paraId="38EB78FA" w14:textId="77777777" w:rsidR="00BC0505" w:rsidRPr="00BC0505" w:rsidRDefault="00BC0505" w:rsidP="00BC0505">
            <w:pPr>
              <w:spacing w:before="0" w:after="0" w:line="240" w:lineRule="auto"/>
              <w:jc w:val="center"/>
              <w:rPr>
                <w:rFonts w:ascii="Roboto" w:eastAsia="Times New Roman" w:hAnsi="Roboto" w:cs="Arial"/>
                <w:b/>
                <w:bCs/>
                <w:color w:val="FFFFFF"/>
                <w:sz w:val="20"/>
                <w:szCs w:val="20"/>
              </w:rPr>
            </w:pPr>
            <w:r w:rsidRPr="00BC0505">
              <w:rPr>
                <w:rFonts w:ascii="Roboto" w:eastAsia="Times New Roman" w:hAnsi="Roboto" w:cs="Arial"/>
                <w:b/>
                <w:bCs/>
                <w:color w:val="FFFFFF"/>
                <w:sz w:val="20"/>
                <w:szCs w:val="20"/>
              </w:rPr>
              <w:t>Kịch bản kiểm thử (Test Scenario)</w:t>
            </w:r>
          </w:p>
        </w:tc>
        <w:tc>
          <w:tcPr>
            <w:tcW w:w="0" w:type="auto"/>
            <w:tcBorders>
              <w:top w:val="single" w:sz="4" w:space="0" w:color="auto"/>
              <w:left w:val="single" w:sz="4" w:space="0" w:color="auto"/>
              <w:bottom w:val="single" w:sz="4" w:space="0" w:color="auto"/>
              <w:right w:val="single" w:sz="4" w:space="0" w:color="auto"/>
            </w:tcBorders>
            <w:shd w:val="clear" w:color="auto" w:fill="2E74B5" w:themeFill="accent5" w:themeFillShade="BF"/>
            <w:tcMar>
              <w:top w:w="30" w:type="dxa"/>
              <w:left w:w="120" w:type="dxa"/>
              <w:bottom w:w="30" w:type="dxa"/>
              <w:right w:w="120" w:type="dxa"/>
            </w:tcMar>
            <w:vAlign w:val="center"/>
            <w:hideMark/>
          </w:tcPr>
          <w:p w14:paraId="3C8CD781" w14:textId="77777777" w:rsidR="00BC0505" w:rsidRPr="00BC0505" w:rsidRDefault="00BC0505" w:rsidP="00BC0505">
            <w:pPr>
              <w:spacing w:before="0" w:after="0" w:line="240" w:lineRule="auto"/>
              <w:jc w:val="center"/>
              <w:rPr>
                <w:rFonts w:ascii="Roboto" w:eastAsia="Times New Roman" w:hAnsi="Roboto" w:cs="Arial"/>
                <w:b/>
                <w:bCs/>
                <w:color w:val="FFFFFF"/>
                <w:sz w:val="20"/>
                <w:szCs w:val="20"/>
              </w:rPr>
            </w:pPr>
            <w:r w:rsidRPr="00BC0505">
              <w:rPr>
                <w:rFonts w:ascii="Roboto" w:eastAsia="Times New Roman" w:hAnsi="Roboto" w:cs="Arial"/>
                <w:b/>
                <w:bCs/>
                <w:color w:val="FFFFFF"/>
                <w:sz w:val="20"/>
                <w:szCs w:val="20"/>
              </w:rPr>
              <w:t>Kết quả mong đợi (Expected Result)</w:t>
            </w:r>
          </w:p>
        </w:tc>
        <w:tc>
          <w:tcPr>
            <w:tcW w:w="0" w:type="auto"/>
            <w:tcBorders>
              <w:top w:val="single" w:sz="4" w:space="0" w:color="auto"/>
              <w:left w:val="single" w:sz="4" w:space="0" w:color="auto"/>
              <w:bottom w:val="single" w:sz="4" w:space="0" w:color="auto"/>
              <w:right w:val="single" w:sz="4" w:space="0" w:color="auto"/>
            </w:tcBorders>
            <w:shd w:val="clear" w:color="auto" w:fill="2E74B5" w:themeFill="accent5" w:themeFillShade="BF"/>
            <w:tcMar>
              <w:top w:w="30" w:type="dxa"/>
              <w:left w:w="120" w:type="dxa"/>
              <w:bottom w:w="30" w:type="dxa"/>
              <w:right w:w="120" w:type="dxa"/>
            </w:tcMar>
            <w:vAlign w:val="center"/>
            <w:hideMark/>
          </w:tcPr>
          <w:p w14:paraId="02343626" w14:textId="77777777" w:rsidR="00BC0505" w:rsidRPr="00BC0505" w:rsidRDefault="00BC0505" w:rsidP="00BC0505">
            <w:pPr>
              <w:spacing w:before="0" w:after="0" w:line="240" w:lineRule="auto"/>
              <w:jc w:val="center"/>
              <w:rPr>
                <w:rFonts w:ascii="Roboto" w:eastAsia="Times New Roman" w:hAnsi="Roboto" w:cs="Arial"/>
                <w:b/>
                <w:bCs/>
                <w:color w:val="FFFFFF"/>
                <w:sz w:val="20"/>
                <w:szCs w:val="20"/>
              </w:rPr>
            </w:pPr>
            <w:r w:rsidRPr="00BC0505">
              <w:rPr>
                <w:rFonts w:ascii="Roboto" w:eastAsia="Times New Roman" w:hAnsi="Roboto" w:cs="Arial"/>
                <w:b/>
                <w:bCs/>
                <w:color w:val="FFFFFF"/>
                <w:sz w:val="20"/>
                <w:szCs w:val="20"/>
              </w:rPr>
              <w:t>Kết quả thực tế (Actual Result)</w:t>
            </w:r>
          </w:p>
        </w:tc>
        <w:tc>
          <w:tcPr>
            <w:tcW w:w="0" w:type="auto"/>
            <w:tcBorders>
              <w:top w:val="single" w:sz="4" w:space="0" w:color="auto"/>
              <w:left w:val="single" w:sz="4" w:space="0" w:color="auto"/>
              <w:bottom w:val="single" w:sz="4" w:space="0" w:color="auto"/>
              <w:right w:val="single" w:sz="4" w:space="0" w:color="auto"/>
            </w:tcBorders>
            <w:shd w:val="clear" w:color="auto" w:fill="2E74B5" w:themeFill="accent5" w:themeFillShade="BF"/>
            <w:tcMar>
              <w:top w:w="30" w:type="dxa"/>
              <w:left w:w="120" w:type="dxa"/>
              <w:bottom w:w="30" w:type="dxa"/>
              <w:right w:w="120" w:type="dxa"/>
            </w:tcMar>
            <w:vAlign w:val="center"/>
            <w:hideMark/>
          </w:tcPr>
          <w:p w14:paraId="280E11D1" w14:textId="77777777" w:rsidR="00BC0505" w:rsidRPr="00BC0505" w:rsidRDefault="00BC0505" w:rsidP="00BC0505">
            <w:pPr>
              <w:spacing w:before="0" w:after="0" w:line="240" w:lineRule="auto"/>
              <w:jc w:val="center"/>
              <w:rPr>
                <w:rFonts w:ascii="Roboto" w:eastAsia="Times New Roman" w:hAnsi="Roboto" w:cs="Arial"/>
                <w:b/>
                <w:bCs/>
                <w:color w:val="FFFFFF"/>
                <w:sz w:val="20"/>
                <w:szCs w:val="20"/>
              </w:rPr>
            </w:pPr>
            <w:r w:rsidRPr="00BC0505">
              <w:rPr>
                <w:rFonts w:ascii="Roboto" w:eastAsia="Times New Roman" w:hAnsi="Roboto" w:cs="Arial"/>
                <w:b/>
                <w:bCs/>
                <w:color w:val="FFFFFF"/>
                <w:sz w:val="20"/>
                <w:szCs w:val="20"/>
              </w:rPr>
              <w:t>Đánh giá</w:t>
            </w:r>
          </w:p>
        </w:tc>
      </w:tr>
      <w:tr w:rsidR="00BC0505" w:rsidRPr="00BC0505" w14:paraId="5DF028E7" w14:textId="77777777" w:rsidTr="00BC0505">
        <w:trPr>
          <w:trHeight w:val="315"/>
        </w:trPr>
        <w:tc>
          <w:tcPr>
            <w:tcW w:w="0" w:type="auto"/>
            <w:tcBorders>
              <w:top w:val="single" w:sz="4" w:space="0" w:color="auto"/>
              <w:left w:val="single" w:sz="6" w:space="0" w:color="000000"/>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0D559E33" w14:textId="77777777" w:rsidR="00BC0505" w:rsidRPr="00BC0505" w:rsidRDefault="00BC0505" w:rsidP="00BC0505">
            <w:pPr>
              <w:spacing w:before="0" w:after="0" w:line="240" w:lineRule="auto"/>
              <w:jc w:val="right"/>
              <w:rPr>
                <w:rFonts w:ascii="Roboto" w:eastAsia="Times New Roman" w:hAnsi="Roboto" w:cs="Arial"/>
                <w:color w:val="434343"/>
                <w:sz w:val="20"/>
                <w:szCs w:val="20"/>
              </w:rPr>
            </w:pPr>
            <w:r w:rsidRPr="00BC0505">
              <w:rPr>
                <w:rFonts w:ascii="Roboto" w:eastAsia="Times New Roman" w:hAnsi="Roboto" w:cs="Arial"/>
                <w:color w:val="434343"/>
                <w:sz w:val="20"/>
                <w:szCs w:val="20"/>
              </w:rPr>
              <w:t>1</w:t>
            </w:r>
          </w:p>
        </w:tc>
        <w:tc>
          <w:tcPr>
            <w:tcW w:w="0" w:type="auto"/>
            <w:tcBorders>
              <w:top w:val="single" w:sz="4" w:space="0" w:color="auto"/>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28A2CBA4"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Đăng nhập</w:t>
            </w:r>
          </w:p>
        </w:tc>
        <w:tc>
          <w:tcPr>
            <w:tcW w:w="0" w:type="auto"/>
            <w:tcBorders>
              <w:top w:val="single" w:sz="4" w:space="0" w:color="auto"/>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086B2680"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Để trống Tên đăng nhập hoặc Mật khẩu và bấm "Login".</w:t>
            </w:r>
          </w:p>
        </w:tc>
        <w:tc>
          <w:tcPr>
            <w:tcW w:w="0" w:type="auto"/>
            <w:tcBorders>
              <w:top w:val="single" w:sz="4" w:space="0" w:color="auto"/>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11B0C0C3"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Hệ thống không cho đăng nhập và hiện thông báo lỗi yêu cầu nhập đầy đủ.</w:t>
            </w:r>
          </w:p>
        </w:tc>
        <w:tc>
          <w:tcPr>
            <w:tcW w:w="0" w:type="auto"/>
            <w:tcBorders>
              <w:top w:val="single" w:sz="4" w:space="0" w:color="auto"/>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44DFBE86"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Hiện thông báo lỗi: "Vui lòng nhập đầy đủ thông tin".</w:t>
            </w:r>
          </w:p>
        </w:tc>
        <w:tc>
          <w:tcPr>
            <w:tcW w:w="0" w:type="auto"/>
            <w:tcBorders>
              <w:top w:val="single" w:sz="4" w:space="0" w:color="auto"/>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569CF1AC"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Pass (Đạt)</w:t>
            </w:r>
          </w:p>
        </w:tc>
      </w:tr>
      <w:tr w:rsidR="00BC0505" w:rsidRPr="00BC0505" w14:paraId="57CFF7F4" w14:textId="77777777" w:rsidTr="00BC050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615E0274" w14:textId="77777777" w:rsidR="00BC0505" w:rsidRPr="00BC0505" w:rsidRDefault="00BC0505" w:rsidP="00BC0505">
            <w:pPr>
              <w:spacing w:before="0" w:after="0" w:line="240" w:lineRule="auto"/>
              <w:jc w:val="right"/>
              <w:rPr>
                <w:rFonts w:ascii="Roboto" w:eastAsia="Times New Roman" w:hAnsi="Roboto" w:cs="Arial"/>
                <w:color w:val="434343"/>
                <w:sz w:val="20"/>
                <w:szCs w:val="20"/>
              </w:rPr>
            </w:pPr>
            <w:r w:rsidRPr="00BC0505">
              <w:rPr>
                <w:rFonts w:ascii="Roboto" w:eastAsia="Times New Roman" w:hAnsi="Roboto" w:cs="Arial"/>
                <w:color w:val="434343"/>
                <w:sz w:val="20"/>
                <w:szCs w:val="20"/>
              </w:rPr>
              <w:t>2</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6E91027D"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Đăng nhập</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4C197A42"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Nhập sai mật khẩu của tài khoản Admin.</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087411C4"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Không cho phép truy cập, hiện thông báo sai thông tin xác thực.</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67DA533C"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Hiện thông báo lỗi: "Sai tên đăng nhập hoặc mật khẩu".</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3DB80621"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Pass (Đạt)</w:t>
            </w:r>
          </w:p>
        </w:tc>
      </w:tr>
      <w:tr w:rsidR="00BC0505" w:rsidRPr="00BC0505" w14:paraId="459034B8" w14:textId="77777777" w:rsidTr="00BC050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60682EEB" w14:textId="77777777" w:rsidR="00BC0505" w:rsidRPr="00BC0505" w:rsidRDefault="00BC0505" w:rsidP="00BC0505">
            <w:pPr>
              <w:spacing w:before="0" w:after="0" w:line="240" w:lineRule="auto"/>
              <w:jc w:val="right"/>
              <w:rPr>
                <w:rFonts w:ascii="Roboto" w:eastAsia="Times New Roman" w:hAnsi="Roboto" w:cs="Arial"/>
                <w:color w:val="434343"/>
                <w:sz w:val="20"/>
                <w:szCs w:val="20"/>
              </w:rPr>
            </w:pPr>
            <w:r w:rsidRPr="00BC0505">
              <w:rPr>
                <w:rFonts w:ascii="Roboto" w:eastAsia="Times New Roman" w:hAnsi="Roboto" w:cs="Arial"/>
                <w:color w:val="434343"/>
                <w:sz w:val="20"/>
                <w:szCs w:val="20"/>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17DCE110"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Phân quyền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0FB2E7AD"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Đăng nhập bằng tài khoản của Nhân viên (Staff).</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5D6E888D"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Giao diện chỉ hiển thị chức năng Bán hàng (POS), ẩn chức năng Quản lý Menu và Báo cáo.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7479659B"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Sidebar tự động ẩn các nút không thuộc thẩm quyền của Staff.</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703BEA16"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Pass (Đạt)</w:t>
            </w:r>
          </w:p>
        </w:tc>
      </w:tr>
      <w:tr w:rsidR="00BC0505" w:rsidRPr="00BC0505" w14:paraId="7C2B1BF4" w14:textId="77777777" w:rsidTr="00BC050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484351E2" w14:textId="77777777" w:rsidR="00BC0505" w:rsidRPr="00BC0505" w:rsidRDefault="00BC0505" w:rsidP="00BC0505">
            <w:pPr>
              <w:spacing w:before="0" w:after="0" w:line="240" w:lineRule="auto"/>
              <w:jc w:val="right"/>
              <w:rPr>
                <w:rFonts w:ascii="Roboto" w:eastAsia="Times New Roman" w:hAnsi="Roboto" w:cs="Arial"/>
                <w:color w:val="434343"/>
                <w:sz w:val="20"/>
                <w:szCs w:val="20"/>
              </w:rPr>
            </w:pPr>
            <w:r w:rsidRPr="00BC0505">
              <w:rPr>
                <w:rFonts w:ascii="Roboto" w:eastAsia="Times New Roman" w:hAnsi="Roboto" w:cs="Arial"/>
                <w:color w:val="434343"/>
                <w:sz w:val="20"/>
                <w:szCs w:val="20"/>
              </w:rPr>
              <w:t>4</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59A9192D"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Quản lý SP</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4737B787"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Tại trang Quản lý Sản phẩm, bấm "Thêm" nhưng bỏ trống ô Đơn giá.</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3F888A43"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Hệ thống bắt lỗi (Validation) không cho phép thêm vào Database, yêu cầu nhập giá.</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742D0C78"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Báo lỗi dữ liệu không hợp lệ.</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7F445984"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Pass (Đạt)</w:t>
            </w:r>
          </w:p>
        </w:tc>
      </w:tr>
      <w:tr w:rsidR="00BC0505" w:rsidRPr="00BC0505" w14:paraId="65F91E0D" w14:textId="77777777" w:rsidTr="00BC050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1CDC5B5A" w14:textId="77777777" w:rsidR="00BC0505" w:rsidRPr="00BC0505" w:rsidRDefault="00BC0505" w:rsidP="00BC0505">
            <w:pPr>
              <w:spacing w:before="0" w:after="0" w:line="240" w:lineRule="auto"/>
              <w:jc w:val="right"/>
              <w:rPr>
                <w:rFonts w:ascii="Roboto" w:eastAsia="Times New Roman" w:hAnsi="Roboto" w:cs="Arial"/>
                <w:color w:val="434343"/>
                <w:sz w:val="20"/>
                <w:szCs w:val="20"/>
              </w:rPr>
            </w:pPr>
            <w:r w:rsidRPr="00BC0505">
              <w:rPr>
                <w:rFonts w:ascii="Roboto" w:eastAsia="Times New Roman" w:hAnsi="Roboto" w:cs="Arial"/>
                <w:color w:val="434343"/>
                <w:sz w:val="20"/>
                <w:szCs w:val="20"/>
              </w:rPr>
              <w:t>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4CA93AFA"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Quản lý DM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134853E7"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Cố tình xóa một Danh mục (Category) đang chứa sản phẩm bên trong.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58C7788B"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Lỗi ràng buộc Khóa ngoại (Foreign Key), thông báo không thể xóa danh mục đang có sản phẩm kinh doanh.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77684C1A"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Ngăn chặn hành vi xóa, hiển thị cảnh báo ràng buộc dữ liệu.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773C78F4"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Pass (Đạt)</w:t>
            </w:r>
          </w:p>
        </w:tc>
      </w:tr>
      <w:tr w:rsidR="00BC0505" w:rsidRPr="00BC0505" w14:paraId="1FAFA6CA" w14:textId="77777777" w:rsidTr="00BC050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2102CAD7" w14:textId="77777777" w:rsidR="00BC0505" w:rsidRPr="00BC0505" w:rsidRDefault="00BC0505" w:rsidP="00BC0505">
            <w:pPr>
              <w:spacing w:before="0" w:after="0" w:line="240" w:lineRule="auto"/>
              <w:jc w:val="right"/>
              <w:rPr>
                <w:rFonts w:ascii="Roboto" w:eastAsia="Times New Roman" w:hAnsi="Roboto" w:cs="Arial"/>
                <w:color w:val="434343"/>
                <w:sz w:val="20"/>
                <w:szCs w:val="20"/>
              </w:rPr>
            </w:pPr>
            <w:r w:rsidRPr="00BC0505">
              <w:rPr>
                <w:rFonts w:ascii="Roboto" w:eastAsia="Times New Roman" w:hAnsi="Roboto" w:cs="Arial"/>
                <w:color w:val="434343"/>
                <w:sz w:val="20"/>
                <w:szCs w:val="20"/>
              </w:rPr>
              <w:t>6</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032C6616"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Bán hàng POS</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59551483"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Bấm liên tục 3 lần vào cùng một thức uống trên Menu.</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3000BA1D"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Giỏ hàng bên phải cập nhật món đó với Số lượng (Quantity) là 3, thay vì tạo 3 dòng trùng lặp.</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26F0B0D2"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Số lượng món tăng lên 3, tính lại Tổng tiền chính xác.</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7ABC2A4C"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Pass (Đạt)</w:t>
            </w:r>
          </w:p>
        </w:tc>
      </w:tr>
      <w:tr w:rsidR="00BC0505" w:rsidRPr="00BC0505" w14:paraId="2F4FBF78" w14:textId="77777777" w:rsidTr="00BC050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309E4C8E" w14:textId="77777777" w:rsidR="00BC0505" w:rsidRPr="00BC0505" w:rsidRDefault="00BC0505" w:rsidP="00BC0505">
            <w:pPr>
              <w:spacing w:before="0" w:after="0" w:line="240" w:lineRule="auto"/>
              <w:jc w:val="right"/>
              <w:rPr>
                <w:rFonts w:ascii="Roboto" w:eastAsia="Times New Roman" w:hAnsi="Roboto" w:cs="Arial"/>
                <w:color w:val="434343"/>
                <w:sz w:val="20"/>
                <w:szCs w:val="20"/>
              </w:rPr>
            </w:pPr>
            <w:r w:rsidRPr="00BC0505">
              <w:rPr>
                <w:rFonts w:ascii="Roboto" w:eastAsia="Times New Roman" w:hAnsi="Roboto" w:cs="Arial"/>
                <w:color w:val="434343"/>
                <w:sz w:val="20"/>
                <w:szCs w:val="20"/>
              </w:rPr>
              <w:t>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43EBADC4"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Thanh toán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43760B4C"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Bấm nút "Thanh toán" khi giỏ hàng (Cart) đang trống.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229C4D4F"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Cảnh báo chưa có sản phẩm nào để thanh toán, không sinh ra hóa đơn.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614E9C59"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Hiện thông báo: "Giỏ hàng đang trống".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1FD0FB91"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Pass (Đạt)</w:t>
            </w:r>
          </w:p>
        </w:tc>
      </w:tr>
      <w:tr w:rsidR="00BC0505" w:rsidRPr="00BC0505" w14:paraId="69827962" w14:textId="77777777" w:rsidTr="00BC050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2171379C" w14:textId="77777777" w:rsidR="00BC0505" w:rsidRPr="00BC0505" w:rsidRDefault="00BC0505" w:rsidP="00BC0505">
            <w:pPr>
              <w:spacing w:before="0" w:after="0" w:line="240" w:lineRule="auto"/>
              <w:jc w:val="right"/>
              <w:rPr>
                <w:rFonts w:ascii="Roboto" w:eastAsia="Times New Roman" w:hAnsi="Roboto" w:cs="Arial"/>
                <w:color w:val="434343"/>
                <w:sz w:val="20"/>
                <w:szCs w:val="20"/>
              </w:rPr>
            </w:pPr>
            <w:r w:rsidRPr="00BC0505">
              <w:rPr>
                <w:rFonts w:ascii="Roboto" w:eastAsia="Times New Roman" w:hAnsi="Roboto" w:cs="Arial"/>
                <w:color w:val="434343"/>
                <w:sz w:val="20"/>
                <w:szCs w:val="20"/>
              </w:rPr>
              <w:t>8</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0F6F2D6C"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Xuất hóa đơn</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372E423B"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Tiến hành thanh toán thành công 1 đơn hàng hợp lệ.</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04AF9B8B"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Ghi nhận Order vào DB, tự động sinh ra một file .txt (VD: hoadon_ORD_5.txt) chứa chi tiết món.</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5FEEC942"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File văn bản được tạo ra tại thư mục gốc, nội dung hóa đơn hiển thị đầy đủ, căn lề chuẩn.</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66ABD7CB"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Pass (Đạt)</w:t>
            </w:r>
          </w:p>
        </w:tc>
      </w:tr>
      <w:tr w:rsidR="00BC0505" w:rsidRPr="00BC0505" w14:paraId="6ED73865" w14:textId="77777777" w:rsidTr="00BC050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5C18F90F" w14:textId="77777777" w:rsidR="00BC0505" w:rsidRPr="00BC0505" w:rsidRDefault="00BC0505" w:rsidP="00BC0505">
            <w:pPr>
              <w:spacing w:before="0" w:after="0" w:line="240" w:lineRule="auto"/>
              <w:jc w:val="right"/>
              <w:rPr>
                <w:rFonts w:ascii="Roboto" w:eastAsia="Times New Roman" w:hAnsi="Roboto" w:cs="Arial"/>
                <w:color w:val="434343"/>
                <w:sz w:val="20"/>
                <w:szCs w:val="20"/>
              </w:rPr>
            </w:pPr>
            <w:r w:rsidRPr="00BC0505">
              <w:rPr>
                <w:rFonts w:ascii="Roboto" w:eastAsia="Times New Roman" w:hAnsi="Roboto" w:cs="Arial"/>
                <w:color w:val="434343"/>
                <w:sz w:val="20"/>
                <w:szCs w:val="20"/>
              </w:rPr>
              <w:t>STT</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45179E66"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Chức năng</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362482C0"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Kịch bản kiểm thử (Test Scenario)</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31B8D578"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Kết quả mong đợi (Expected Result)</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1AE22EA5"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Kết quả thực tế (Actual Result)</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72241F71"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Đánh giá</w:t>
            </w:r>
          </w:p>
        </w:tc>
      </w:tr>
      <w:tr w:rsidR="00BC0505" w:rsidRPr="00BC0505" w14:paraId="3219C27F" w14:textId="77777777" w:rsidTr="00BC050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519B6EC1" w14:textId="77777777" w:rsidR="00BC0505" w:rsidRPr="00BC0505" w:rsidRDefault="00BC0505" w:rsidP="00BC0505">
            <w:pPr>
              <w:spacing w:before="0" w:after="0" w:line="240" w:lineRule="auto"/>
              <w:jc w:val="right"/>
              <w:rPr>
                <w:rFonts w:ascii="Roboto" w:eastAsia="Times New Roman" w:hAnsi="Roboto" w:cs="Arial"/>
                <w:color w:val="434343"/>
                <w:sz w:val="20"/>
                <w:szCs w:val="20"/>
              </w:rPr>
            </w:pPr>
            <w:r w:rsidRPr="00BC0505">
              <w:rPr>
                <w:rFonts w:ascii="Roboto" w:eastAsia="Times New Roman" w:hAnsi="Roboto" w:cs="Arial"/>
                <w:color w:val="434343"/>
                <w:sz w:val="20"/>
                <w:szCs w:val="20"/>
              </w:rPr>
              <w:t>1</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52F4C9E3"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Đăng nhập</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13F1F943"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Để trống Tên đăng nhập hoặc Mật khẩu và bấm "Login".</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44F4331E"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Hệ thống không cho đăng nhập và hiện thông báo lỗi yêu cầu nhập đầy đủ.</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6759CD14"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Hiện thông báo lỗi: "Vui lòng nhập đầy đủ thông tin".</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7B1D6788"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Pass (Đạt)</w:t>
            </w:r>
          </w:p>
        </w:tc>
      </w:tr>
      <w:tr w:rsidR="00BC0505" w:rsidRPr="00BC0505" w14:paraId="20F0C975" w14:textId="77777777" w:rsidTr="00BC050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21473FCE" w14:textId="77777777" w:rsidR="00BC0505" w:rsidRPr="00BC0505" w:rsidRDefault="00BC0505" w:rsidP="00BC0505">
            <w:pPr>
              <w:spacing w:before="0" w:after="0" w:line="240" w:lineRule="auto"/>
              <w:jc w:val="right"/>
              <w:rPr>
                <w:rFonts w:ascii="Roboto" w:eastAsia="Times New Roman" w:hAnsi="Roboto" w:cs="Arial"/>
                <w:color w:val="434343"/>
                <w:sz w:val="20"/>
                <w:szCs w:val="20"/>
              </w:rPr>
            </w:pPr>
            <w:r w:rsidRPr="00BC0505">
              <w:rPr>
                <w:rFonts w:ascii="Roboto" w:eastAsia="Times New Roman" w:hAnsi="Roboto" w:cs="Arial"/>
                <w:color w:val="434343"/>
                <w:sz w:val="20"/>
                <w:szCs w:val="20"/>
              </w:rPr>
              <w:t>2</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4567881E"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Đăng nhập</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2FDDCF46"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Nhập sai mật khẩu của tài khoản Admin.</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6B658B3E"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Không cho phép truy cập, hiện thông báo sai thông tin xác thực.</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319BA90F"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Hiện thông báo lỗi: "Sai tên đăng nhập hoặc mật khẩu".</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3BB16EB4"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Pass (Đạt)</w:t>
            </w:r>
          </w:p>
        </w:tc>
      </w:tr>
      <w:tr w:rsidR="00BC0505" w:rsidRPr="00BC0505" w14:paraId="4D78EB04" w14:textId="77777777" w:rsidTr="00BC050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506D4DB7" w14:textId="77777777" w:rsidR="00BC0505" w:rsidRPr="00BC0505" w:rsidRDefault="00BC0505" w:rsidP="00BC0505">
            <w:pPr>
              <w:spacing w:before="0" w:after="0" w:line="240" w:lineRule="auto"/>
              <w:jc w:val="right"/>
              <w:rPr>
                <w:rFonts w:ascii="Roboto" w:eastAsia="Times New Roman" w:hAnsi="Roboto" w:cs="Arial"/>
                <w:color w:val="434343"/>
                <w:sz w:val="20"/>
                <w:szCs w:val="20"/>
              </w:rPr>
            </w:pPr>
            <w:r w:rsidRPr="00BC0505">
              <w:rPr>
                <w:rFonts w:ascii="Roboto" w:eastAsia="Times New Roman" w:hAnsi="Roboto" w:cs="Arial"/>
                <w:color w:val="434343"/>
                <w:sz w:val="20"/>
                <w:szCs w:val="20"/>
              </w:rPr>
              <w:lastRenderedPageBreak/>
              <w:t>3</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0C4B58E0"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Phân quyền</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419D325C"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Đăng nhập bằng tài khoản của Nhân viên (Staff).</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46A1DAF9"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Giao diện chỉ hiển thị chức năng Bán hàng (POS), ẩn chức năng Quản lý Menu và Báo cáo.</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4A5A5D58"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Sidebar tự động ẩn các nút không thuộc thẩm quyền của Staff.</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07BBDF79"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Pass (Đạt)</w:t>
            </w:r>
          </w:p>
        </w:tc>
      </w:tr>
      <w:tr w:rsidR="00BC0505" w:rsidRPr="00BC0505" w14:paraId="3553B471" w14:textId="77777777" w:rsidTr="00BC050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32DCCBED" w14:textId="77777777" w:rsidR="00BC0505" w:rsidRPr="00BC0505" w:rsidRDefault="00BC0505" w:rsidP="00BC0505">
            <w:pPr>
              <w:spacing w:before="0" w:after="0" w:line="240" w:lineRule="auto"/>
              <w:jc w:val="right"/>
              <w:rPr>
                <w:rFonts w:ascii="Roboto" w:eastAsia="Times New Roman" w:hAnsi="Roboto" w:cs="Arial"/>
                <w:color w:val="434343"/>
                <w:sz w:val="20"/>
                <w:szCs w:val="20"/>
              </w:rPr>
            </w:pPr>
            <w:r w:rsidRPr="00BC0505">
              <w:rPr>
                <w:rFonts w:ascii="Roboto" w:eastAsia="Times New Roman" w:hAnsi="Roboto" w:cs="Arial"/>
                <w:color w:val="434343"/>
                <w:sz w:val="20"/>
                <w:szCs w:val="20"/>
              </w:rPr>
              <w:t>4</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5B8803E9"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Quản lý SP</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0C0AE00F"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Tại trang Quản lý Sản phẩm, bấm "Thêm" nhưng bỏ trống ô Đơn giá.</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18424DD5"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Hệ thống bắt lỗi (Validation) không cho phép thêm vào Database, yêu cầu nhập giá.</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42B0A890"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Báo lỗi dữ liệu không hợp lệ.</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0E3F8165"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Pass (Đạt)</w:t>
            </w:r>
          </w:p>
        </w:tc>
      </w:tr>
      <w:tr w:rsidR="00BC0505" w:rsidRPr="00BC0505" w14:paraId="02A2A0A1" w14:textId="77777777" w:rsidTr="00BC050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673E2818" w14:textId="77777777" w:rsidR="00BC0505" w:rsidRPr="00BC0505" w:rsidRDefault="00BC0505" w:rsidP="00BC0505">
            <w:pPr>
              <w:spacing w:before="0" w:after="0" w:line="240" w:lineRule="auto"/>
              <w:jc w:val="right"/>
              <w:rPr>
                <w:rFonts w:ascii="Roboto" w:eastAsia="Times New Roman" w:hAnsi="Roboto" w:cs="Arial"/>
                <w:color w:val="434343"/>
                <w:sz w:val="20"/>
                <w:szCs w:val="20"/>
              </w:rPr>
            </w:pPr>
            <w:r w:rsidRPr="00BC0505">
              <w:rPr>
                <w:rFonts w:ascii="Roboto" w:eastAsia="Times New Roman" w:hAnsi="Roboto" w:cs="Arial"/>
                <w:color w:val="434343"/>
                <w:sz w:val="20"/>
                <w:szCs w:val="20"/>
              </w:rPr>
              <w:t>5</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569500C7"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Quản lý DM</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2D4BA6E3"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Cố tình xóa một Danh mục (Category) đang chứa sản phẩm bên trong.</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4A4E2F13"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Lỗi ràng buộc Khóa ngoại (Foreign Key), thông báo không thể xóa danh mục đang có sản phẩm kinh doanh.</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3470D939"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Ngăn chặn hành vi xóa, hiển thị cảnh báo ràng buộc dữ liệu.</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684A3A12"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Pass (Đạt)</w:t>
            </w:r>
          </w:p>
        </w:tc>
      </w:tr>
      <w:tr w:rsidR="00BC0505" w:rsidRPr="00BC0505" w14:paraId="3BABF48A" w14:textId="77777777" w:rsidTr="00BC050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33F8FD08" w14:textId="77777777" w:rsidR="00BC0505" w:rsidRPr="00BC0505" w:rsidRDefault="00BC0505" w:rsidP="00BC0505">
            <w:pPr>
              <w:spacing w:before="0" w:after="0" w:line="240" w:lineRule="auto"/>
              <w:jc w:val="right"/>
              <w:rPr>
                <w:rFonts w:ascii="Roboto" w:eastAsia="Times New Roman" w:hAnsi="Roboto" w:cs="Arial"/>
                <w:color w:val="434343"/>
                <w:sz w:val="20"/>
                <w:szCs w:val="20"/>
              </w:rPr>
            </w:pPr>
            <w:r w:rsidRPr="00BC0505">
              <w:rPr>
                <w:rFonts w:ascii="Roboto" w:eastAsia="Times New Roman" w:hAnsi="Roboto" w:cs="Arial"/>
                <w:color w:val="434343"/>
                <w:sz w:val="20"/>
                <w:szCs w:val="20"/>
              </w:rPr>
              <w:t>6</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720FECC1"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Bán hàng POS</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67FA9894"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Bấm liên tục 3 lần vào cùng một thức uống trên Menu.</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13BC5856"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Giỏ hàng bên phải cập nhật món đó với Số lượng (Quantity) là 3, thay vì tạo 3 dòng trùng lặp.</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3B95844E"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Số lượng món tăng lên 3, tính lại Tổng tiền chính xác.</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72016C7D"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Pass (Đạt)</w:t>
            </w:r>
          </w:p>
        </w:tc>
      </w:tr>
      <w:tr w:rsidR="00BC0505" w:rsidRPr="00BC0505" w14:paraId="349E9E9E" w14:textId="77777777" w:rsidTr="00BC050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4ED13929" w14:textId="77777777" w:rsidR="00BC0505" w:rsidRPr="00BC0505" w:rsidRDefault="00BC0505" w:rsidP="00BC0505">
            <w:pPr>
              <w:spacing w:before="0" w:after="0" w:line="240" w:lineRule="auto"/>
              <w:jc w:val="right"/>
              <w:rPr>
                <w:rFonts w:ascii="Roboto" w:eastAsia="Times New Roman" w:hAnsi="Roboto" w:cs="Arial"/>
                <w:color w:val="434343"/>
                <w:sz w:val="20"/>
                <w:szCs w:val="20"/>
              </w:rPr>
            </w:pPr>
            <w:r w:rsidRPr="00BC0505">
              <w:rPr>
                <w:rFonts w:ascii="Roboto" w:eastAsia="Times New Roman" w:hAnsi="Roboto" w:cs="Arial"/>
                <w:color w:val="434343"/>
                <w:sz w:val="20"/>
                <w:szCs w:val="20"/>
              </w:rPr>
              <w:t>7</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4B8AAA5E"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Thanh toán</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21B6B523"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Bấm nút "Thanh toán" khi giỏ hàng (Cart) đang trống.</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794FC326"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Cảnh báo chưa có sản phẩm nào để thanh toán, không sinh ra hóa đơn.</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03FE74EE"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Hiện thông báo: "Giỏ hàng đang trống".</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53D88622"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Pass (Đạt)</w:t>
            </w:r>
          </w:p>
        </w:tc>
      </w:tr>
      <w:tr w:rsidR="00BC0505" w:rsidRPr="00BC0505" w14:paraId="6799410A" w14:textId="77777777" w:rsidTr="00BC050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4437EC30" w14:textId="77777777" w:rsidR="00BC0505" w:rsidRPr="00BC0505" w:rsidRDefault="00BC0505" w:rsidP="00BC0505">
            <w:pPr>
              <w:spacing w:before="0" w:after="0" w:line="240" w:lineRule="auto"/>
              <w:jc w:val="right"/>
              <w:rPr>
                <w:rFonts w:ascii="Roboto" w:eastAsia="Times New Roman" w:hAnsi="Roboto" w:cs="Arial"/>
                <w:color w:val="434343"/>
                <w:sz w:val="20"/>
                <w:szCs w:val="20"/>
              </w:rPr>
            </w:pPr>
            <w:r w:rsidRPr="00BC0505">
              <w:rPr>
                <w:rFonts w:ascii="Roboto" w:eastAsia="Times New Roman" w:hAnsi="Roboto" w:cs="Arial"/>
                <w:color w:val="434343"/>
                <w:sz w:val="20"/>
                <w:szCs w:val="20"/>
              </w:rPr>
              <w:t>8</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306CD0A5"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Xuất hóa đơn</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598D104C"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Tiến hành thanh toán thành công 1 đơn hàng hợp lệ.</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13B722F5"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Ghi nhận Order vào DB, tự động sinh ra một file .txt (VD: hoadon_ORD_5.txt) chứa chi tiết món.</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73C4C154"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File văn bản được tạo ra tại thư mục gốc, nội dung hóa đơn hiển thị đầy đủ, căn lề chuẩn.</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5E39B9C9" w14:textId="77777777" w:rsidR="00BC0505" w:rsidRPr="00BC0505" w:rsidRDefault="00BC0505" w:rsidP="00BC0505">
            <w:pPr>
              <w:spacing w:before="0" w:after="0" w:line="240" w:lineRule="auto"/>
              <w:jc w:val="left"/>
              <w:rPr>
                <w:rFonts w:ascii="Roboto" w:eastAsia="Times New Roman" w:hAnsi="Roboto" w:cs="Arial"/>
                <w:color w:val="434343"/>
                <w:sz w:val="20"/>
                <w:szCs w:val="20"/>
              </w:rPr>
            </w:pPr>
            <w:r w:rsidRPr="00BC0505">
              <w:rPr>
                <w:rFonts w:ascii="Roboto" w:eastAsia="Times New Roman" w:hAnsi="Roboto" w:cs="Arial"/>
                <w:color w:val="434343"/>
                <w:sz w:val="20"/>
                <w:szCs w:val="20"/>
              </w:rPr>
              <w:t>Pass (Đạt)</w:t>
            </w:r>
          </w:p>
        </w:tc>
      </w:tr>
    </w:tbl>
    <w:p w14:paraId="750AEE57" w14:textId="77777777" w:rsidR="00BC0505" w:rsidRDefault="00BC0505" w:rsidP="00BC0505"/>
    <w:p w14:paraId="4A880D9E" w14:textId="0BB698EC" w:rsidR="00BC0505" w:rsidRDefault="00BC0505" w:rsidP="00F25E22">
      <w:pPr>
        <w:pStyle w:val="Heading2"/>
      </w:pPr>
      <w:bookmarkStart w:id="49" w:name="_Toc231510872"/>
      <w:r>
        <w:t>Kết quả đạt được và Đánh giá hệ thống</w:t>
      </w:r>
      <w:bookmarkEnd w:id="49"/>
    </w:p>
    <w:p w14:paraId="0D2951D4" w14:textId="46F07A54" w:rsidR="00BC0505" w:rsidRDefault="00BC0505" w:rsidP="00F25E22">
      <w:pPr>
        <w:pStyle w:val="DoanVB"/>
      </w:pPr>
      <w:r w:rsidRPr="00F25E22">
        <w:t>Sau quá trình nghiên cứu, xây dựng và chạy thử nghiệm thực tế, ứng dụng "Quản lý quán Café TLU" cơ bản đã hoàn thiện và đáp ứng được các mục tiêu đề ra ban đầu. Dưới đây là những</w:t>
      </w:r>
      <w:r>
        <w:t xml:space="preserve"> đánh giá khách quan về ưu điểm và những mặt còn hạn chế của phần mềm.</w:t>
      </w:r>
    </w:p>
    <w:p w14:paraId="0534D862" w14:textId="7D942AE1" w:rsidR="00BC0505" w:rsidRDefault="00BC0505" w:rsidP="00F25E22">
      <w:pPr>
        <w:pStyle w:val="Heading3"/>
      </w:pPr>
      <w:bookmarkStart w:id="50" w:name="_Toc231510873"/>
      <w:r>
        <w:t>Ưu điểm của hệ thống</w:t>
      </w:r>
      <w:bookmarkEnd w:id="50"/>
    </w:p>
    <w:p w14:paraId="575DDB14" w14:textId="0132BE6E" w:rsidR="00BC0505" w:rsidRDefault="00BC0505" w:rsidP="00F25E22">
      <w:pPr>
        <w:pStyle w:val="StyleTr"/>
      </w:pPr>
      <w:r>
        <w:t>Giao diện hiện đại và trực quan: Thay vì sử dụng bộ UI mặc định của Tkinter, việc ứng dụng thành công thư viện ttkbootstrap đã đem lại một giao diện thiết kế phẳng (Flat Design) cực kỳ hiện đại, màu sắc hài hòa và trải nghiệm người dùng (UX) không thua kém các phần mềm thương mại hiện nay.</w:t>
      </w:r>
    </w:p>
    <w:p w14:paraId="46AA5FF0" w14:textId="77777777" w:rsidR="00BC0505" w:rsidRDefault="00BC0505" w:rsidP="00F25E22">
      <w:pPr>
        <w:pStyle w:val="StyleTr"/>
      </w:pPr>
      <w:r>
        <w:t>Kiến trúc mã nguồn rõ ràng: Source code được tổ chức ngăn nắp (chia thành các file View, Script khởi tạo DB, file kết nối riêng biệt). Điều này thể hiện tư duy lập trình mô-đun (Modular Programming), giúp dự án dễ dàng mở rộng và bảo trì trong tương lai.</w:t>
      </w:r>
    </w:p>
    <w:p w14:paraId="112F5395" w14:textId="77777777" w:rsidR="00BC0505" w:rsidRDefault="00BC0505" w:rsidP="00F25E22">
      <w:pPr>
        <w:pStyle w:val="StyleTr"/>
      </w:pPr>
      <w:r>
        <w:t>Tự động hóa triển khai: Điểm sáng của dự án là việc thiết kế các file script (setup_db.py, seed_menu.py). Người dùng cuối không cần biết về SQL cũng có thể tự động cài đặt và khởi tạo toàn bộ Cơ sở dữ liệu và dữ liệu mẫu chỉ với 1 cú click chuột.</w:t>
      </w:r>
    </w:p>
    <w:p w14:paraId="5FA622FD" w14:textId="77777777" w:rsidR="00BC0505" w:rsidRDefault="00BC0505" w:rsidP="00F25E22">
      <w:pPr>
        <w:pStyle w:val="StyleTr"/>
      </w:pPr>
      <w:r>
        <w:lastRenderedPageBreak/>
        <w:t>Tương tác dữ liệu ổn định: Việc sử dụng thư viện pyodbc kết hợp với SQL Server giúp quá trình lưu trữ hóa đơn, thống kê doanh thu diễn ra mượt mà, bảo toàn được tính toàn vẹn dữ liệu thông qua các ràng buộc Khóa chính, Khóa ngoại.</w:t>
      </w:r>
    </w:p>
    <w:p w14:paraId="03993608" w14:textId="77777777" w:rsidR="00BC0505" w:rsidRDefault="00BC0505" w:rsidP="00F25E22">
      <w:pPr>
        <w:pStyle w:val="StyleTr"/>
      </w:pPr>
      <w:r>
        <w:t>Tính thực tiễn cao: Tính năng xuất biên lai thanh toán trực tiếp ra file văn bản .txt mô phỏng rất sát nghiệp vụ bán hàng thực tế tại các mô hình F&amp;B, sẵn sàng tích hợp với các máy in nhiệt mini.</w:t>
      </w:r>
    </w:p>
    <w:p w14:paraId="23FFD1E2" w14:textId="2C2C2000" w:rsidR="00053AE1" w:rsidRDefault="00053AE1" w:rsidP="00F25E22">
      <w:pPr>
        <w:pStyle w:val="StyleTr"/>
      </w:pPr>
      <w:r w:rsidRPr="00053AE1">
        <w:t>Tích hợp thanh toán hiện đại: Khắc phục được nhược điểm của các phần mềm quản lý đồ án thông thường chỉ có thanh toán giả lập bằng tiền mặt. Ứng dụng đã gọi thành công API từ bên thứ 3 (VietQR) để tự động hóa khâu chuyển khoản ngân hàng (Techcombank), mang tính ứng dụng thực tiễn cực kỳ cao và hoàn toàn có thể đem ra sử dụng ngay tại các cửa hàng kinh doanh vừa và nhỏ.</w:t>
      </w:r>
    </w:p>
    <w:p w14:paraId="27BA7686" w14:textId="12C03AAF" w:rsidR="00BC0505" w:rsidRDefault="00BC0505" w:rsidP="00F25E22">
      <w:pPr>
        <w:pStyle w:val="Heading3"/>
      </w:pPr>
      <w:bookmarkStart w:id="51" w:name="_Toc231510874"/>
      <w:r>
        <w:t>Hạn chế</w:t>
      </w:r>
      <w:bookmarkEnd w:id="51"/>
    </w:p>
    <w:p w14:paraId="393E520C" w14:textId="478C1F4E" w:rsidR="00BC0505" w:rsidRDefault="00BC0505" w:rsidP="00F25E22">
      <w:r>
        <w:t>Mặc dù đã cố gắng hoàn thiện, song do thời gian và kinh nghiệm còn hạn chế, ứng dụng vẫn tồn tại một số khuyết điểm cần được khắc phục trong các phiên bản sau:</w:t>
      </w:r>
    </w:p>
    <w:p w14:paraId="26DE6C01" w14:textId="77777777" w:rsidR="00BC0505" w:rsidRDefault="00BC0505" w:rsidP="00F25E22">
      <w:pPr>
        <w:pStyle w:val="StyleTr"/>
      </w:pPr>
      <w:r>
        <w:t>Chưa tách biệt hoàn toàn mô hình MVC: Hiện tại, các đoạn mã xử lý logic nghiệp vụ và câu lệnh truy vấn SQL (Query) đôi khi vẫn còn được viết gộp chung bên trong các file giao diện (views/). Điều này làm file View bị dài và khó kiểm thử tự động (Unit Test). Ở phiên bản tối ưu, các câu lệnh SQL cần được tách ra một tầng riêng biệt (Controllers hoặc Models).</w:t>
      </w:r>
    </w:p>
    <w:p w14:paraId="3DE22D71" w14:textId="77777777" w:rsidR="00BC0505" w:rsidRDefault="00BC0505" w:rsidP="00F25E22">
      <w:pPr>
        <w:pStyle w:val="StyleTr"/>
      </w:pPr>
      <w:r>
        <w:t>Khả năng mở rộng qua mạng internet: Phần mềm hiện tại chỉ hoạt động dưới dạng Local Desktop Application (Ứng dụng cục bộ). Nếu quán café mở rộng thành một chuỗi (Chain) cần quản lý đồng bộ dữ liệu từ xa (Cloud), thì mô hình kết nối cơ sở dữ liệu hiện tại sẽ không đáp ứng được mà cần nâng cấp lên sử dụng API (Web Services).</w:t>
      </w:r>
    </w:p>
    <w:p w14:paraId="669228D6" w14:textId="77777777" w:rsidR="00E351C2" w:rsidRDefault="00E351C2" w:rsidP="00E351C2">
      <w:pPr>
        <w:pStyle w:val="Heading1"/>
      </w:pPr>
      <w:bookmarkStart w:id="52" w:name="_Toc231510875"/>
      <w:r>
        <w:lastRenderedPageBreak/>
        <w:t>KẾT LUẬN VÀ HƯỚNG PHÁT TRIỂN</w:t>
      </w:r>
      <w:bookmarkEnd w:id="52"/>
    </w:p>
    <w:p w14:paraId="576AA3ED" w14:textId="03E84213" w:rsidR="00E351C2" w:rsidRDefault="00E351C2" w:rsidP="00E351C2">
      <w:pPr>
        <w:pStyle w:val="Heading2"/>
      </w:pPr>
      <w:bookmarkStart w:id="53" w:name="_Toc231510876"/>
      <w:r>
        <w:t>Kết luận</w:t>
      </w:r>
      <w:bookmarkEnd w:id="53"/>
    </w:p>
    <w:p w14:paraId="4E7F23EC" w14:textId="77FD4DF4" w:rsidR="007A27D1" w:rsidRDefault="007A27D1" w:rsidP="007A27D1">
      <w:r>
        <w:t>Sau một thời gian nghiêm túc nghiên cứu, phân tích và tiến hành lập trình, đồ án "Xây dựng Ứng dụng Quản lý quán Café TLU" đã hoàn thành và đạt được những mục tiêu cốt lõi đặt ra ban đầu.</w:t>
      </w:r>
    </w:p>
    <w:p w14:paraId="40C4E034" w14:textId="4BA47A85" w:rsidR="007A27D1" w:rsidRDefault="007A27D1" w:rsidP="007A27D1">
      <w:pPr>
        <w:pStyle w:val="StyleTr"/>
      </w:pPr>
      <w:r>
        <w:t>Về mặt lý thuyết và kỹ năng: Quá trình thực hiện đồ án đã giúp củng cố và nâng cao hiểu biết thực tế về ngôn ngữ lập trình Python. Thông qua việc vận dụng các bài học từ Lab Guide, người thực hiện đã nắm vững cách thiết kế giao diện đồ họa (GUI) với Tkinter/ttkbootstrap, hiểu rõ cơ chế kết nối và truy vấn Cơ sở dữ liệu SQL Server thông qua thư viện pyodbc, cũng như biết cách xử lý đa luồng (Threading) khi tích hợp các hàm gọi API mạng lưới.</w:t>
      </w:r>
    </w:p>
    <w:p w14:paraId="53DDA3A9" w14:textId="7FFD1FB2" w:rsidR="007A27D1" w:rsidRDefault="007A27D1" w:rsidP="007A27D1">
      <w:pPr>
        <w:pStyle w:val="StyleTr"/>
      </w:pPr>
      <w:r>
        <w:t>Về mặt sản phẩm phần mềm: Hệ thống đã ra đời với tư cách là một ứng dụng Desktop hoàn chỉnh, hoạt động mượt mà và ổn định. Sản phẩm giải quyết được trọn vẹn quy trình quản lý nghiệp vụ khép kín của một mô hình F&amp;B bao gồm:</w:t>
      </w:r>
    </w:p>
    <w:p w14:paraId="78DC6308" w14:textId="77777777" w:rsidR="007A27D1" w:rsidRDefault="007A27D1" w:rsidP="007A27D1">
      <w:pPr>
        <w:pStyle w:val="StyleCng"/>
      </w:pPr>
      <w:r>
        <w:t>Bảo mật và phân quyền nhân sự rạch ròi.</w:t>
      </w:r>
    </w:p>
    <w:p w14:paraId="39D0258A" w14:textId="77777777" w:rsidR="007A27D1" w:rsidRDefault="007A27D1" w:rsidP="007A27D1">
      <w:pPr>
        <w:pStyle w:val="StyleCng"/>
      </w:pPr>
      <w:r>
        <w:t>Quản lý danh mục và thực đơn bằng giao diện trực quan.</w:t>
      </w:r>
    </w:p>
    <w:p w14:paraId="013CEDE3" w14:textId="77777777" w:rsidR="007A27D1" w:rsidRDefault="007A27D1" w:rsidP="007A27D1">
      <w:pPr>
        <w:pStyle w:val="StyleCng"/>
      </w:pPr>
      <w:r>
        <w:t>Tối ưu hóa thao tác bán hàng POS với giỏ hàng điện tử và in hóa đơn tức thì.</w:t>
      </w:r>
    </w:p>
    <w:p w14:paraId="197ECD46" w14:textId="77777777" w:rsidR="007A27D1" w:rsidRDefault="007A27D1" w:rsidP="007A27D1">
      <w:pPr>
        <w:pStyle w:val="StyleCng"/>
      </w:pPr>
      <w:r>
        <w:t>Bắt kịp xu hướng thanh toán hiện đại thông qua việc tích hợp thành công API VietQR (Techcombank) sinh mã tự động.</w:t>
      </w:r>
    </w:p>
    <w:p w14:paraId="0784FE91" w14:textId="3095A590" w:rsidR="007A27D1" w:rsidRPr="007A27D1" w:rsidRDefault="007A27D1" w:rsidP="007A27D1">
      <w:r>
        <w:t>Mặc dù phần mềm vẫn còn một số điểm giới hạn về mặt kiến trúc phân lớp MVC thuần túy, nhưng với các tính năng đang có, ứng dụng hoàn toàn đủ điều kiện để có thể triển khai và vận hành thực tế tại các quán café hoặc cửa hàng bán lẻ có quy mô vừa và nhỏ.</w:t>
      </w:r>
    </w:p>
    <w:p w14:paraId="7020EFF5" w14:textId="1B14711B" w:rsidR="00E351C2" w:rsidRDefault="00E351C2" w:rsidP="00E351C2">
      <w:pPr>
        <w:pStyle w:val="Heading2"/>
      </w:pPr>
      <w:bookmarkStart w:id="54" w:name="_Toc231510877"/>
      <w:r>
        <w:t>Hướng phát triển trong tương lai</w:t>
      </w:r>
      <w:bookmarkEnd w:id="54"/>
    </w:p>
    <w:p w14:paraId="0998A8F8" w14:textId="14F08127" w:rsidR="007A27D1" w:rsidRDefault="007A27D1" w:rsidP="007A27D1">
      <w:r>
        <w:t>Trong bối cảnh chuyển đổi số ngày càng sâu rộng, phần mềm quản lý không chỉ dừng lại ở việc tính tiền mà còn phải trở thành một hệ sinh thái hỗ trợ kinh doanh. Nếu có thêm thời gian và điều kiện để tiếp tục phát triển dự án, hệ thống sẽ được định hướng nâng cấp các tính năng sau:</w:t>
      </w:r>
    </w:p>
    <w:p w14:paraId="4096E0C6" w14:textId="77777777" w:rsidR="007A27D1" w:rsidRDefault="007A27D1" w:rsidP="007A27D1">
      <w:pPr>
        <w:pStyle w:val="StyleTr"/>
      </w:pPr>
      <w:r>
        <w:t>Quản lý Kho và Công thức pha chế (Inventory &amp; Recipe Management): Mở rộng Cơ sở dữ liệu để quản lý nguyên vật liệu (Cà phê hạt, sữa, đường...). Mỗi khi thanh toán thành công 1 ly Bạc Xỉu, hệ thống sẽ tự động trừ đi số gram cà phê và lượng sữa tương ứng trong kho. Tính năng này giúp chủ quán kiểm soát chặt chẽ thất thoát nguyên liệu.</w:t>
      </w:r>
    </w:p>
    <w:p w14:paraId="7739EBFC" w14:textId="77777777" w:rsidR="007A27D1" w:rsidRDefault="007A27D1" w:rsidP="007A27D1">
      <w:pPr>
        <w:pStyle w:val="StyleTr"/>
      </w:pPr>
      <w:r>
        <w:lastRenderedPageBreak/>
        <w:t>Chuyển đổi dữ liệu lên Đám mây (Cloud Database): Thay vì sử dụng SQL Server cục bộ trên một máy tính (Localhost), cơ sở dữ liệu sẽ được di chuyển lên nền tảng đám mây (như Microsoft Azure hoặc AWS RDS). Điều này cho phép mở rộng mô hình quán café thành Dạng chuỗi (Chain), chủ quán có thể ngồi ở nhà và xem báo cáo doanh thu theo thời gian thực của tất cả các chi nhánh.</w:t>
      </w:r>
    </w:p>
    <w:p w14:paraId="041F1D82" w14:textId="77777777" w:rsidR="007A27D1" w:rsidRDefault="007A27D1" w:rsidP="007A27D1">
      <w:pPr>
        <w:pStyle w:val="StyleTr"/>
      </w:pPr>
      <w:r>
        <w:t>Tích hợp Trí tuệ Nhân tạo (AI Analytics): Tích hợp sâu API của Google Gemini hoặc OpenAI để xây dựng một Trợ lý ảo cho người quản lý. AI sẽ tự động đọc dữ liệu từ bảng Orders để đưa ra các báo cáo phân tích thông minh (Ví dụ: Dự báo ngày mai nên nhập thêm bao nhiêu ký trà dựa trên thời tiết, hoặc đánh giá khung giờ nào quán đông khách nhất).</w:t>
      </w:r>
    </w:p>
    <w:p w14:paraId="1156CAD1" w14:textId="38BBBA8D" w:rsidR="007A27D1" w:rsidRPr="007A27D1" w:rsidRDefault="007A27D1" w:rsidP="007A27D1">
      <w:pPr>
        <w:pStyle w:val="StyleTr"/>
      </w:pPr>
      <w:r>
        <w:t>Mở rộng nền tảng Web/Mobile cho Khách hàng: Xây dựng thêm một ứng dụng Web hoặc Mini-app (Zalo) đồng bộ chung với CSDL của phần mềm. Khách hàng có thể quét mã QR tại bàn để tự xem menu, tự gọi món và thanh toán từ xa, thông tin đơn hàng sẽ nhảy thẳng vào màn hình POS của nhân viên thu ngân.</w:t>
      </w:r>
    </w:p>
    <w:p w14:paraId="334E621E" w14:textId="12FAFE1C" w:rsidR="004054D9" w:rsidRDefault="004054D9" w:rsidP="00E351C2"/>
    <w:sectPr w:rsidR="004054D9" w:rsidSect="00E351C2">
      <w:footerReference w:type="default" r:id="rId36"/>
      <w:pgSz w:w="11907" w:h="16840"/>
      <w:pgMar w:top="1134" w:right="851"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E1E0B7" w14:textId="77777777" w:rsidR="003C3386" w:rsidRDefault="003C3386">
      <w:pPr>
        <w:spacing w:line="240" w:lineRule="auto"/>
      </w:pPr>
      <w:r>
        <w:separator/>
      </w:r>
    </w:p>
  </w:endnote>
  <w:endnote w:type="continuationSeparator" w:id="0">
    <w:p w14:paraId="6A6CB739" w14:textId="77777777" w:rsidR="003C3386" w:rsidRDefault="003C33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3FC0D6" w14:textId="77777777" w:rsidR="004054D9" w:rsidRDefault="00000000">
    <w:pPr>
      <w:pStyle w:val="Footer"/>
      <w:jc w:val="center"/>
    </w:pPr>
    <w:r>
      <w:rPr>
        <w:noProof/>
      </w:rPr>
      <mc:AlternateContent>
        <mc:Choice Requires="wps">
          <w:drawing>
            <wp:anchor distT="0" distB="0" distL="114300" distR="114300" simplePos="0" relativeHeight="251659264" behindDoc="0" locked="0" layoutInCell="1" allowOverlap="1" wp14:anchorId="2DEC1C85" wp14:editId="560EEB50">
              <wp:simplePos x="0" y="0"/>
              <wp:positionH relativeFrom="margin">
                <wp:align>center</wp:align>
              </wp:positionH>
              <wp:positionV relativeFrom="paragraph">
                <wp:posOffset>0</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5664377" w14:textId="77777777" w:rsidR="004054D9"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DEC1C85" id="_x0000_t202" coordsize="21600,21600" o:spt="202" path="m,l,21600r21600,l21600,xe">
              <v:stroke joinstyle="miter"/>
              <v:path gradientshapeok="t" o:connecttype="rect"/>
            </v:shapetype>
            <v:shape id="Text Box 25" o:spid="_x0000_s1028"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15664377" w14:textId="77777777" w:rsidR="004054D9"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147472581"/>
        <w:showingPlcHdr/>
      </w:sdtPr>
      <w:sdtContent>
        <w:r>
          <w:t xml:space="preserve">     </w:t>
        </w:r>
      </w:sdtContent>
    </w:sdt>
  </w:p>
  <w:p w14:paraId="05D570C4" w14:textId="77777777" w:rsidR="004054D9" w:rsidRDefault="004054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7DC312" w14:textId="77777777" w:rsidR="003C3386" w:rsidRDefault="003C3386">
      <w:pPr>
        <w:spacing w:before="0" w:after="0"/>
      </w:pPr>
      <w:r>
        <w:separator/>
      </w:r>
    </w:p>
  </w:footnote>
  <w:footnote w:type="continuationSeparator" w:id="0">
    <w:p w14:paraId="6E1285CF" w14:textId="77777777" w:rsidR="003C3386" w:rsidRDefault="003C338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52E79EA"/>
    <w:multiLevelType w:val="singleLevel"/>
    <w:tmpl w:val="B52E79EA"/>
    <w:lvl w:ilvl="0">
      <w:start w:val="1"/>
      <w:numFmt w:val="bullet"/>
      <w:lvlText w:val="-"/>
      <w:lvlJc w:val="left"/>
      <w:pPr>
        <w:tabs>
          <w:tab w:val="left" w:pos="420"/>
        </w:tabs>
        <w:ind w:left="420" w:hanging="420"/>
      </w:pPr>
      <w:rPr>
        <w:rFonts w:ascii="Arial" w:hAnsi="Arial" w:cs="Arial" w:hint="default"/>
      </w:rPr>
    </w:lvl>
  </w:abstractNum>
  <w:abstractNum w:abstractNumId="1" w15:restartNumberingAfterBreak="0">
    <w:nsid w:val="D824D1A4"/>
    <w:multiLevelType w:val="singleLevel"/>
    <w:tmpl w:val="D824D1A4"/>
    <w:lvl w:ilvl="0">
      <w:start w:val="1"/>
      <w:numFmt w:val="bullet"/>
      <w:lvlText w:val="-"/>
      <w:lvlJc w:val="left"/>
      <w:pPr>
        <w:tabs>
          <w:tab w:val="left" w:pos="420"/>
        </w:tabs>
        <w:ind w:left="420" w:hanging="420"/>
      </w:pPr>
      <w:rPr>
        <w:rFonts w:ascii="Arial" w:hAnsi="Arial" w:cs="Arial" w:hint="default"/>
      </w:rPr>
    </w:lvl>
  </w:abstractNum>
  <w:abstractNum w:abstractNumId="2" w15:restartNumberingAfterBreak="0">
    <w:nsid w:val="EEDAF985"/>
    <w:multiLevelType w:val="singleLevel"/>
    <w:tmpl w:val="EEDAF985"/>
    <w:lvl w:ilvl="0">
      <w:start w:val="1"/>
      <w:numFmt w:val="bullet"/>
      <w:lvlText w:val="-"/>
      <w:lvlJc w:val="left"/>
      <w:pPr>
        <w:tabs>
          <w:tab w:val="left" w:pos="420"/>
        </w:tabs>
        <w:ind w:left="420" w:hanging="420"/>
      </w:pPr>
      <w:rPr>
        <w:rFonts w:ascii="Arial" w:hAnsi="Arial" w:cs="Arial" w:hint="default"/>
      </w:rPr>
    </w:lvl>
  </w:abstractNum>
  <w:abstractNum w:abstractNumId="3" w15:restartNumberingAfterBreak="0">
    <w:nsid w:val="F1257C4F"/>
    <w:multiLevelType w:val="singleLevel"/>
    <w:tmpl w:val="F1257C4F"/>
    <w:lvl w:ilvl="0">
      <w:start w:val="1"/>
      <w:numFmt w:val="bullet"/>
      <w:lvlText w:val="-"/>
      <w:lvlJc w:val="left"/>
      <w:pPr>
        <w:tabs>
          <w:tab w:val="left" w:pos="420"/>
        </w:tabs>
        <w:ind w:left="420" w:hanging="420"/>
      </w:pPr>
      <w:rPr>
        <w:rFonts w:ascii="Arial" w:hAnsi="Arial" w:cs="Arial" w:hint="default"/>
      </w:rPr>
    </w:lvl>
  </w:abstractNum>
  <w:abstractNum w:abstractNumId="4"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5" w15:restartNumberingAfterBreak="0">
    <w:nsid w:val="18308EA4"/>
    <w:multiLevelType w:val="singleLevel"/>
    <w:tmpl w:val="18308EA4"/>
    <w:lvl w:ilvl="0">
      <w:start w:val="1"/>
      <w:numFmt w:val="bullet"/>
      <w:lvlText w:val="-"/>
      <w:lvlJc w:val="left"/>
      <w:pPr>
        <w:tabs>
          <w:tab w:val="left" w:pos="420"/>
        </w:tabs>
        <w:ind w:left="420" w:hanging="420"/>
      </w:pPr>
      <w:rPr>
        <w:rFonts w:ascii="Arial" w:hAnsi="Arial" w:cs="Arial" w:hint="default"/>
      </w:rPr>
    </w:lvl>
  </w:abstractNum>
  <w:abstractNum w:abstractNumId="6" w15:restartNumberingAfterBreak="0">
    <w:nsid w:val="1A375D85"/>
    <w:multiLevelType w:val="multilevel"/>
    <w:tmpl w:val="1A375D85"/>
    <w:lvl w:ilvl="0">
      <w:start w:val="1"/>
      <w:numFmt w:val="bullet"/>
      <w:pStyle w:val="StyleTr"/>
      <w:lvlText w:val=""/>
      <w:lvlJc w:val="left"/>
      <w:pPr>
        <w:tabs>
          <w:tab w:val="left" w:pos="851"/>
        </w:tabs>
        <w:ind w:left="851"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63CF652"/>
    <w:multiLevelType w:val="singleLevel"/>
    <w:tmpl w:val="263CF652"/>
    <w:lvl w:ilvl="0">
      <w:start w:val="1"/>
      <w:numFmt w:val="bullet"/>
      <w:lvlText w:val="-"/>
      <w:lvlJc w:val="left"/>
      <w:pPr>
        <w:tabs>
          <w:tab w:val="left" w:pos="420"/>
        </w:tabs>
        <w:ind w:left="420" w:hanging="420"/>
      </w:pPr>
      <w:rPr>
        <w:rFonts w:ascii="Arial" w:hAnsi="Arial" w:cs="Arial" w:hint="default"/>
      </w:rPr>
    </w:lvl>
  </w:abstractNum>
  <w:abstractNum w:abstractNumId="8" w15:restartNumberingAfterBreak="0">
    <w:nsid w:val="2D4446CA"/>
    <w:multiLevelType w:val="multilevel"/>
    <w:tmpl w:val="2D4446CA"/>
    <w:lvl w:ilvl="0">
      <w:start w:val="1"/>
      <w:numFmt w:val="bullet"/>
      <w:pStyle w:val="Tru"/>
      <w:lvlText w:val=""/>
      <w:lvlJc w:val="left"/>
      <w:pPr>
        <w:tabs>
          <w:tab w:val="left" w:pos="1691"/>
        </w:tabs>
        <w:ind w:left="1691" w:hanging="284"/>
      </w:pPr>
      <w:rPr>
        <w:rFonts w:ascii="Symbol" w:hAnsi="Symbol" w:hint="default"/>
      </w:rPr>
    </w:lvl>
    <w:lvl w:ilvl="1">
      <w:start w:val="1"/>
      <w:numFmt w:val="bullet"/>
      <w:lvlText w:val="o"/>
      <w:lvlJc w:val="left"/>
      <w:pPr>
        <w:tabs>
          <w:tab w:val="left" w:pos="840"/>
        </w:tabs>
        <w:ind w:left="2280" w:hanging="360"/>
      </w:pPr>
      <w:rPr>
        <w:rFonts w:ascii="Courier New" w:hAnsi="Courier New" w:cs="Courier New" w:hint="default"/>
      </w:rPr>
    </w:lvl>
    <w:lvl w:ilvl="2">
      <w:start w:val="1"/>
      <w:numFmt w:val="bullet"/>
      <w:lvlText w:val=""/>
      <w:lvlJc w:val="left"/>
      <w:pPr>
        <w:tabs>
          <w:tab w:val="left" w:pos="840"/>
        </w:tabs>
        <w:ind w:left="3000" w:hanging="360"/>
      </w:pPr>
      <w:rPr>
        <w:rFonts w:ascii="Wingdings" w:hAnsi="Wingdings" w:hint="default"/>
      </w:rPr>
    </w:lvl>
    <w:lvl w:ilvl="3">
      <w:start w:val="1"/>
      <w:numFmt w:val="bullet"/>
      <w:lvlText w:val=""/>
      <w:lvlJc w:val="left"/>
      <w:pPr>
        <w:tabs>
          <w:tab w:val="left" w:pos="840"/>
        </w:tabs>
        <w:ind w:left="3720" w:hanging="360"/>
      </w:pPr>
      <w:rPr>
        <w:rFonts w:ascii="Symbol" w:hAnsi="Symbol" w:hint="default"/>
      </w:rPr>
    </w:lvl>
    <w:lvl w:ilvl="4">
      <w:start w:val="1"/>
      <w:numFmt w:val="bullet"/>
      <w:lvlText w:val="o"/>
      <w:lvlJc w:val="left"/>
      <w:pPr>
        <w:tabs>
          <w:tab w:val="left" w:pos="840"/>
        </w:tabs>
        <w:ind w:left="4440" w:hanging="360"/>
      </w:pPr>
      <w:rPr>
        <w:rFonts w:ascii="Courier New" w:hAnsi="Courier New" w:cs="Courier New" w:hint="default"/>
      </w:rPr>
    </w:lvl>
    <w:lvl w:ilvl="5">
      <w:start w:val="1"/>
      <w:numFmt w:val="bullet"/>
      <w:lvlText w:val=""/>
      <w:lvlJc w:val="left"/>
      <w:pPr>
        <w:tabs>
          <w:tab w:val="left" w:pos="840"/>
        </w:tabs>
        <w:ind w:left="5160" w:hanging="360"/>
      </w:pPr>
      <w:rPr>
        <w:rFonts w:ascii="Wingdings" w:hAnsi="Wingdings" w:hint="default"/>
      </w:rPr>
    </w:lvl>
    <w:lvl w:ilvl="6">
      <w:start w:val="1"/>
      <w:numFmt w:val="bullet"/>
      <w:lvlText w:val=""/>
      <w:lvlJc w:val="left"/>
      <w:pPr>
        <w:tabs>
          <w:tab w:val="left" w:pos="840"/>
        </w:tabs>
        <w:ind w:left="5880" w:hanging="360"/>
      </w:pPr>
      <w:rPr>
        <w:rFonts w:ascii="Symbol" w:hAnsi="Symbol" w:hint="default"/>
      </w:rPr>
    </w:lvl>
    <w:lvl w:ilvl="7">
      <w:start w:val="1"/>
      <w:numFmt w:val="bullet"/>
      <w:lvlText w:val="o"/>
      <w:lvlJc w:val="left"/>
      <w:pPr>
        <w:tabs>
          <w:tab w:val="left" w:pos="840"/>
        </w:tabs>
        <w:ind w:left="6600" w:hanging="360"/>
      </w:pPr>
      <w:rPr>
        <w:rFonts w:ascii="Courier New" w:hAnsi="Courier New" w:cs="Courier New" w:hint="default"/>
      </w:rPr>
    </w:lvl>
    <w:lvl w:ilvl="8">
      <w:start w:val="1"/>
      <w:numFmt w:val="bullet"/>
      <w:lvlText w:val=""/>
      <w:lvlJc w:val="left"/>
      <w:pPr>
        <w:tabs>
          <w:tab w:val="left" w:pos="840"/>
        </w:tabs>
        <w:ind w:left="7320" w:hanging="360"/>
      </w:pPr>
      <w:rPr>
        <w:rFonts w:ascii="Wingdings" w:hAnsi="Wingdings" w:hint="default"/>
      </w:rPr>
    </w:lvl>
  </w:abstractNum>
  <w:abstractNum w:abstractNumId="9" w15:restartNumberingAfterBreak="0">
    <w:nsid w:val="39221BFB"/>
    <w:multiLevelType w:val="multilevel"/>
    <w:tmpl w:val="39221BFB"/>
    <w:lvl w:ilvl="0">
      <w:start w:val="1"/>
      <w:numFmt w:val="bullet"/>
      <w:pStyle w:val="StyleCng"/>
      <w:lvlText w:val=""/>
      <w:lvlJc w:val="left"/>
      <w:pPr>
        <w:tabs>
          <w:tab w:val="left" w:pos="1134"/>
        </w:tabs>
        <w:ind w:left="1134" w:hanging="28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6BA1E61"/>
    <w:multiLevelType w:val="multilevel"/>
    <w:tmpl w:val="76BA1E61"/>
    <w:lvl w:ilvl="0">
      <w:start w:val="1"/>
      <w:numFmt w:val="bullet"/>
      <w:pStyle w:val="cng"/>
      <w:lvlText w:val=""/>
      <w:lvlJc w:val="left"/>
      <w:pPr>
        <w:tabs>
          <w:tab w:val="left" w:pos="1701"/>
        </w:tabs>
        <w:ind w:left="1701" w:hanging="283"/>
      </w:pPr>
      <w:rPr>
        <w:rFonts w:ascii="Symbol" w:hAnsi="Symbol" w:hint="default"/>
      </w:rPr>
    </w:lvl>
    <w:lvl w:ilvl="1">
      <w:start w:val="1"/>
      <w:numFmt w:val="bullet"/>
      <w:lvlText w:val="o"/>
      <w:lvlJc w:val="left"/>
      <w:pPr>
        <w:tabs>
          <w:tab w:val="left" w:pos="840"/>
        </w:tabs>
        <w:ind w:left="2280" w:hanging="360"/>
      </w:pPr>
      <w:rPr>
        <w:rFonts w:ascii="Courier New" w:hAnsi="Courier New" w:cs="Courier New" w:hint="default"/>
      </w:rPr>
    </w:lvl>
    <w:lvl w:ilvl="2">
      <w:start w:val="1"/>
      <w:numFmt w:val="bullet"/>
      <w:lvlText w:val=""/>
      <w:lvlJc w:val="left"/>
      <w:pPr>
        <w:tabs>
          <w:tab w:val="left" w:pos="840"/>
        </w:tabs>
        <w:ind w:left="3000" w:hanging="360"/>
      </w:pPr>
      <w:rPr>
        <w:rFonts w:ascii="Wingdings" w:hAnsi="Wingdings" w:hint="default"/>
      </w:rPr>
    </w:lvl>
    <w:lvl w:ilvl="3">
      <w:start w:val="1"/>
      <w:numFmt w:val="bullet"/>
      <w:lvlText w:val=""/>
      <w:lvlJc w:val="left"/>
      <w:pPr>
        <w:tabs>
          <w:tab w:val="left" w:pos="840"/>
        </w:tabs>
        <w:ind w:left="3720" w:hanging="360"/>
      </w:pPr>
      <w:rPr>
        <w:rFonts w:ascii="Symbol" w:hAnsi="Symbol" w:hint="default"/>
      </w:rPr>
    </w:lvl>
    <w:lvl w:ilvl="4">
      <w:start w:val="1"/>
      <w:numFmt w:val="bullet"/>
      <w:lvlText w:val="o"/>
      <w:lvlJc w:val="left"/>
      <w:pPr>
        <w:tabs>
          <w:tab w:val="left" w:pos="840"/>
        </w:tabs>
        <w:ind w:left="4440" w:hanging="360"/>
      </w:pPr>
      <w:rPr>
        <w:rFonts w:ascii="Courier New" w:hAnsi="Courier New" w:cs="Courier New" w:hint="default"/>
      </w:rPr>
    </w:lvl>
    <w:lvl w:ilvl="5">
      <w:start w:val="1"/>
      <w:numFmt w:val="bullet"/>
      <w:lvlText w:val=""/>
      <w:lvlJc w:val="left"/>
      <w:pPr>
        <w:tabs>
          <w:tab w:val="left" w:pos="840"/>
        </w:tabs>
        <w:ind w:left="5160" w:hanging="360"/>
      </w:pPr>
      <w:rPr>
        <w:rFonts w:ascii="Wingdings" w:hAnsi="Wingdings" w:hint="default"/>
      </w:rPr>
    </w:lvl>
    <w:lvl w:ilvl="6">
      <w:start w:val="1"/>
      <w:numFmt w:val="bullet"/>
      <w:lvlText w:val=""/>
      <w:lvlJc w:val="left"/>
      <w:pPr>
        <w:tabs>
          <w:tab w:val="left" w:pos="840"/>
        </w:tabs>
        <w:ind w:left="5880" w:hanging="360"/>
      </w:pPr>
      <w:rPr>
        <w:rFonts w:ascii="Symbol" w:hAnsi="Symbol" w:hint="default"/>
      </w:rPr>
    </w:lvl>
    <w:lvl w:ilvl="7">
      <w:start w:val="1"/>
      <w:numFmt w:val="bullet"/>
      <w:lvlText w:val="o"/>
      <w:lvlJc w:val="left"/>
      <w:pPr>
        <w:tabs>
          <w:tab w:val="left" w:pos="840"/>
        </w:tabs>
        <w:ind w:left="6600" w:hanging="360"/>
      </w:pPr>
      <w:rPr>
        <w:rFonts w:ascii="Courier New" w:hAnsi="Courier New" w:cs="Courier New" w:hint="default"/>
      </w:rPr>
    </w:lvl>
    <w:lvl w:ilvl="8">
      <w:start w:val="1"/>
      <w:numFmt w:val="bullet"/>
      <w:lvlText w:val=""/>
      <w:lvlJc w:val="left"/>
      <w:pPr>
        <w:tabs>
          <w:tab w:val="left" w:pos="840"/>
        </w:tabs>
        <w:ind w:left="7320" w:hanging="360"/>
      </w:pPr>
      <w:rPr>
        <w:rFonts w:ascii="Wingdings" w:hAnsi="Wingdings" w:hint="default"/>
      </w:rPr>
    </w:lvl>
  </w:abstractNum>
  <w:abstractNum w:abstractNumId="11" w15:restartNumberingAfterBreak="0">
    <w:nsid w:val="7FB81488"/>
    <w:multiLevelType w:val="multilevel"/>
    <w:tmpl w:val="7FB81488"/>
    <w:lvl w:ilvl="0">
      <w:start w:val="1"/>
      <w:numFmt w:val="decimal"/>
      <w:pStyle w:val="Heading1"/>
      <w:lvlText w:val="CHƯƠNG %1."/>
      <w:lvlJc w:val="left"/>
      <w:pPr>
        <w:tabs>
          <w:tab w:val="left" w:pos="1701"/>
        </w:tabs>
        <w:ind w:left="1701" w:hanging="1701"/>
      </w:pPr>
      <w:rPr>
        <w:rFonts w:hint="default"/>
      </w:rPr>
    </w:lvl>
    <w:lvl w:ilvl="1">
      <w:start w:val="1"/>
      <w:numFmt w:val="decimal"/>
      <w:pStyle w:val="Heading2"/>
      <w:lvlText w:val="%1.%2."/>
      <w:lvlJc w:val="left"/>
      <w:pPr>
        <w:tabs>
          <w:tab w:val="left" w:pos="1277"/>
        </w:tabs>
        <w:ind w:left="1277" w:hanging="567"/>
      </w:pPr>
      <w:rPr>
        <w:rFonts w:hint="default"/>
      </w:rPr>
    </w:lvl>
    <w:lvl w:ilvl="2">
      <w:start w:val="1"/>
      <w:numFmt w:val="decimal"/>
      <w:pStyle w:val="Heading3"/>
      <w:lvlText w:val="%1.%2.%3."/>
      <w:lvlJc w:val="left"/>
      <w:pPr>
        <w:tabs>
          <w:tab w:val="left" w:pos="709"/>
        </w:tabs>
        <w:ind w:left="709" w:hanging="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78932824">
    <w:abstractNumId w:val="11"/>
  </w:num>
  <w:num w:numId="2" w16cid:durableId="1065642193">
    <w:abstractNumId w:val="4"/>
  </w:num>
  <w:num w:numId="3" w16cid:durableId="1162047723">
    <w:abstractNumId w:val="6"/>
  </w:num>
  <w:num w:numId="4" w16cid:durableId="1381783991">
    <w:abstractNumId w:val="9"/>
  </w:num>
  <w:num w:numId="5" w16cid:durableId="1699812327">
    <w:abstractNumId w:val="8"/>
  </w:num>
  <w:num w:numId="6" w16cid:durableId="1340308187">
    <w:abstractNumId w:val="10"/>
  </w:num>
  <w:num w:numId="7" w16cid:durableId="1003557749">
    <w:abstractNumId w:val="1"/>
  </w:num>
  <w:num w:numId="8" w16cid:durableId="1124302304">
    <w:abstractNumId w:val="0"/>
  </w:num>
  <w:num w:numId="9" w16cid:durableId="478813598">
    <w:abstractNumId w:val="2"/>
  </w:num>
  <w:num w:numId="10" w16cid:durableId="316612371">
    <w:abstractNumId w:val="7"/>
  </w:num>
  <w:num w:numId="11" w16cid:durableId="595670159">
    <w:abstractNumId w:val="3"/>
  </w:num>
  <w:num w:numId="12" w16cid:durableId="1632525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463"/>
    <w:rsid w:val="00000EB0"/>
    <w:rsid w:val="000010F6"/>
    <w:rsid w:val="0000287F"/>
    <w:rsid w:val="00002891"/>
    <w:rsid w:val="00006481"/>
    <w:rsid w:val="00006769"/>
    <w:rsid w:val="00007755"/>
    <w:rsid w:val="000079FD"/>
    <w:rsid w:val="00010CE7"/>
    <w:rsid w:val="0001351A"/>
    <w:rsid w:val="00015D8A"/>
    <w:rsid w:val="000168E0"/>
    <w:rsid w:val="00020485"/>
    <w:rsid w:val="00021F1E"/>
    <w:rsid w:val="00023855"/>
    <w:rsid w:val="00024888"/>
    <w:rsid w:val="00024BF3"/>
    <w:rsid w:val="000254D2"/>
    <w:rsid w:val="000275F5"/>
    <w:rsid w:val="00031680"/>
    <w:rsid w:val="00031C49"/>
    <w:rsid w:val="00032BE1"/>
    <w:rsid w:val="000337FD"/>
    <w:rsid w:val="000339B5"/>
    <w:rsid w:val="00033CC4"/>
    <w:rsid w:val="00033E91"/>
    <w:rsid w:val="00033FE4"/>
    <w:rsid w:val="0003508B"/>
    <w:rsid w:val="000358A6"/>
    <w:rsid w:val="000372D4"/>
    <w:rsid w:val="000411D6"/>
    <w:rsid w:val="00042E67"/>
    <w:rsid w:val="00043044"/>
    <w:rsid w:val="00043ADD"/>
    <w:rsid w:val="00044455"/>
    <w:rsid w:val="00044ED3"/>
    <w:rsid w:val="000451BB"/>
    <w:rsid w:val="00046A54"/>
    <w:rsid w:val="000476BE"/>
    <w:rsid w:val="0005050F"/>
    <w:rsid w:val="00052461"/>
    <w:rsid w:val="00053AE1"/>
    <w:rsid w:val="00054A13"/>
    <w:rsid w:val="00054B08"/>
    <w:rsid w:val="00055AA7"/>
    <w:rsid w:val="0005605B"/>
    <w:rsid w:val="00060F2D"/>
    <w:rsid w:val="00061340"/>
    <w:rsid w:val="000617D2"/>
    <w:rsid w:val="00063A2A"/>
    <w:rsid w:val="00064347"/>
    <w:rsid w:val="00064C27"/>
    <w:rsid w:val="000650D0"/>
    <w:rsid w:val="000653E1"/>
    <w:rsid w:val="00066489"/>
    <w:rsid w:val="00066FC3"/>
    <w:rsid w:val="00067E3F"/>
    <w:rsid w:val="00071174"/>
    <w:rsid w:val="0007151F"/>
    <w:rsid w:val="00071D1B"/>
    <w:rsid w:val="00071FA1"/>
    <w:rsid w:val="00072807"/>
    <w:rsid w:val="000729D0"/>
    <w:rsid w:val="00073362"/>
    <w:rsid w:val="000749E9"/>
    <w:rsid w:val="00074C66"/>
    <w:rsid w:val="00075AE5"/>
    <w:rsid w:val="00077157"/>
    <w:rsid w:val="00081DBF"/>
    <w:rsid w:val="00085093"/>
    <w:rsid w:val="0008544B"/>
    <w:rsid w:val="000873DB"/>
    <w:rsid w:val="00087F03"/>
    <w:rsid w:val="00090A6D"/>
    <w:rsid w:val="00093703"/>
    <w:rsid w:val="00093EBE"/>
    <w:rsid w:val="00094E54"/>
    <w:rsid w:val="00094F13"/>
    <w:rsid w:val="00094F88"/>
    <w:rsid w:val="00097E3B"/>
    <w:rsid w:val="000A00E9"/>
    <w:rsid w:val="000A0630"/>
    <w:rsid w:val="000A08DF"/>
    <w:rsid w:val="000A0F8C"/>
    <w:rsid w:val="000A1E85"/>
    <w:rsid w:val="000A286D"/>
    <w:rsid w:val="000A4928"/>
    <w:rsid w:val="000A6766"/>
    <w:rsid w:val="000A6D35"/>
    <w:rsid w:val="000A7E49"/>
    <w:rsid w:val="000B0B66"/>
    <w:rsid w:val="000B0BD9"/>
    <w:rsid w:val="000B1A11"/>
    <w:rsid w:val="000B23D3"/>
    <w:rsid w:val="000B2C17"/>
    <w:rsid w:val="000B4408"/>
    <w:rsid w:val="000B5733"/>
    <w:rsid w:val="000C22B9"/>
    <w:rsid w:val="000C244F"/>
    <w:rsid w:val="000C2928"/>
    <w:rsid w:val="000C504B"/>
    <w:rsid w:val="000C6BDE"/>
    <w:rsid w:val="000C7738"/>
    <w:rsid w:val="000C7A73"/>
    <w:rsid w:val="000D0F19"/>
    <w:rsid w:val="000D0F22"/>
    <w:rsid w:val="000D4329"/>
    <w:rsid w:val="000D69BE"/>
    <w:rsid w:val="000D79D7"/>
    <w:rsid w:val="000D7F78"/>
    <w:rsid w:val="000E1F1A"/>
    <w:rsid w:val="000E23A8"/>
    <w:rsid w:val="000E3098"/>
    <w:rsid w:val="000E30BC"/>
    <w:rsid w:val="000E3A65"/>
    <w:rsid w:val="000E4E09"/>
    <w:rsid w:val="000E5332"/>
    <w:rsid w:val="000E5729"/>
    <w:rsid w:val="000E5F06"/>
    <w:rsid w:val="000E7BF0"/>
    <w:rsid w:val="000F007E"/>
    <w:rsid w:val="000F1F2F"/>
    <w:rsid w:val="000F3C56"/>
    <w:rsid w:val="000F44A0"/>
    <w:rsid w:val="000F48A3"/>
    <w:rsid w:val="000F4A57"/>
    <w:rsid w:val="000F5567"/>
    <w:rsid w:val="000F560A"/>
    <w:rsid w:val="000F6333"/>
    <w:rsid w:val="000F772B"/>
    <w:rsid w:val="00102808"/>
    <w:rsid w:val="001034D3"/>
    <w:rsid w:val="00103AB2"/>
    <w:rsid w:val="001040B2"/>
    <w:rsid w:val="00104EE5"/>
    <w:rsid w:val="0010507A"/>
    <w:rsid w:val="001063CF"/>
    <w:rsid w:val="00111B21"/>
    <w:rsid w:val="00111EE1"/>
    <w:rsid w:val="00112151"/>
    <w:rsid w:val="001125F9"/>
    <w:rsid w:val="001149B9"/>
    <w:rsid w:val="00114F1A"/>
    <w:rsid w:val="001166EA"/>
    <w:rsid w:val="00120FC9"/>
    <w:rsid w:val="00123F90"/>
    <w:rsid w:val="00125EE7"/>
    <w:rsid w:val="00127FE8"/>
    <w:rsid w:val="001310D1"/>
    <w:rsid w:val="00131779"/>
    <w:rsid w:val="00131D17"/>
    <w:rsid w:val="00132BDA"/>
    <w:rsid w:val="00132CD5"/>
    <w:rsid w:val="001336E0"/>
    <w:rsid w:val="00133F1E"/>
    <w:rsid w:val="00134C46"/>
    <w:rsid w:val="00140642"/>
    <w:rsid w:val="00140E33"/>
    <w:rsid w:val="00140FCB"/>
    <w:rsid w:val="001416D8"/>
    <w:rsid w:val="00143B3F"/>
    <w:rsid w:val="00144442"/>
    <w:rsid w:val="00147BC2"/>
    <w:rsid w:val="00147C3D"/>
    <w:rsid w:val="00150E9C"/>
    <w:rsid w:val="00150FC4"/>
    <w:rsid w:val="00151BB7"/>
    <w:rsid w:val="00151DD5"/>
    <w:rsid w:val="00155FBB"/>
    <w:rsid w:val="00157BE9"/>
    <w:rsid w:val="00163469"/>
    <w:rsid w:val="00163795"/>
    <w:rsid w:val="00163C44"/>
    <w:rsid w:val="00164520"/>
    <w:rsid w:val="0016534C"/>
    <w:rsid w:val="001672D0"/>
    <w:rsid w:val="00170A44"/>
    <w:rsid w:val="001718B4"/>
    <w:rsid w:val="00174161"/>
    <w:rsid w:val="00174C5B"/>
    <w:rsid w:val="00174E7F"/>
    <w:rsid w:val="001750DE"/>
    <w:rsid w:val="00175FD0"/>
    <w:rsid w:val="00176120"/>
    <w:rsid w:val="00177434"/>
    <w:rsid w:val="00180B14"/>
    <w:rsid w:val="00182F6A"/>
    <w:rsid w:val="00186508"/>
    <w:rsid w:val="0018653D"/>
    <w:rsid w:val="001873D7"/>
    <w:rsid w:val="0019002D"/>
    <w:rsid w:val="00191B65"/>
    <w:rsid w:val="00192FC2"/>
    <w:rsid w:val="00194731"/>
    <w:rsid w:val="00195588"/>
    <w:rsid w:val="001964E4"/>
    <w:rsid w:val="00197D14"/>
    <w:rsid w:val="001A04B4"/>
    <w:rsid w:val="001A078C"/>
    <w:rsid w:val="001A1655"/>
    <w:rsid w:val="001A1AD8"/>
    <w:rsid w:val="001A223C"/>
    <w:rsid w:val="001A2EA4"/>
    <w:rsid w:val="001A37CA"/>
    <w:rsid w:val="001A3C23"/>
    <w:rsid w:val="001A629D"/>
    <w:rsid w:val="001A634D"/>
    <w:rsid w:val="001A6B2F"/>
    <w:rsid w:val="001A73A8"/>
    <w:rsid w:val="001B37AD"/>
    <w:rsid w:val="001B393B"/>
    <w:rsid w:val="001B7C0A"/>
    <w:rsid w:val="001C3888"/>
    <w:rsid w:val="001C4351"/>
    <w:rsid w:val="001C5B45"/>
    <w:rsid w:val="001C7475"/>
    <w:rsid w:val="001D218F"/>
    <w:rsid w:val="001D3AD9"/>
    <w:rsid w:val="001D4B6A"/>
    <w:rsid w:val="001D5C07"/>
    <w:rsid w:val="001D67EE"/>
    <w:rsid w:val="001D739B"/>
    <w:rsid w:val="001D76DB"/>
    <w:rsid w:val="001D77EC"/>
    <w:rsid w:val="001D7CEB"/>
    <w:rsid w:val="001E0431"/>
    <w:rsid w:val="001E1988"/>
    <w:rsid w:val="001E1B6A"/>
    <w:rsid w:val="001E5B62"/>
    <w:rsid w:val="001E5DFC"/>
    <w:rsid w:val="001E72C8"/>
    <w:rsid w:val="001E7E5D"/>
    <w:rsid w:val="001F06D9"/>
    <w:rsid w:val="001F1E90"/>
    <w:rsid w:val="001F2469"/>
    <w:rsid w:val="00200128"/>
    <w:rsid w:val="002024B2"/>
    <w:rsid w:val="00202C64"/>
    <w:rsid w:val="00202EEC"/>
    <w:rsid w:val="00204009"/>
    <w:rsid w:val="00206A90"/>
    <w:rsid w:val="002073A5"/>
    <w:rsid w:val="002074DF"/>
    <w:rsid w:val="00207A1F"/>
    <w:rsid w:val="002105C9"/>
    <w:rsid w:val="002109B0"/>
    <w:rsid w:val="00213178"/>
    <w:rsid w:val="00213DD4"/>
    <w:rsid w:val="002161C8"/>
    <w:rsid w:val="002206EE"/>
    <w:rsid w:val="00220994"/>
    <w:rsid w:val="002209E8"/>
    <w:rsid w:val="0022107C"/>
    <w:rsid w:val="00221246"/>
    <w:rsid w:val="00221473"/>
    <w:rsid w:val="00222273"/>
    <w:rsid w:val="00223209"/>
    <w:rsid w:val="0022601F"/>
    <w:rsid w:val="0022606C"/>
    <w:rsid w:val="00230BDB"/>
    <w:rsid w:val="00231CB8"/>
    <w:rsid w:val="002320EF"/>
    <w:rsid w:val="002337BC"/>
    <w:rsid w:val="00236526"/>
    <w:rsid w:val="002365F6"/>
    <w:rsid w:val="00236B66"/>
    <w:rsid w:val="00237307"/>
    <w:rsid w:val="00243086"/>
    <w:rsid w:val="002433C4"/>
    <w:rsid w:val="00243BF0"/>
    <w:rsid w:val="00245545"/>
    <w:rsid w:val="002472C2"/>
    <w:rsid w:val="00247915"/>
    <w:rsid w:val="0025022C"/>
    <w:rsid w:val="0025052C"/>
    <w:rsid w:val="00253CD0"/>
    <w:rsid w:val="00254535"/>
    <w:rsid w:val="00254F20"/>
    <w:rsid w:val="002553AF"/>
    <w:rsid w:val="0025647B"/>
    <w:rsid w:val="0025675B"/>
    <w:rsid w:val="00257B28"/>
    <w:rsid w:val="002602E6"/>
    <w:rsid w:val="00262431"/>
    <w:rsid w:val="00263C71"/>
    <w:rsid w:val="002647AD"/>
    <w:rsid w:val="00264A4D"/>
    <w:rsid w:val="00264B34"/>
    <w:rsid w:val="00264B69"/>
    <w:rsid w:val="00265460"/>
    <w:rsid w:val="00265A7D"/>
    <w:rsid w:val="002660C0"/>
    <w:rsid w:val="00267175"/>
    <w:rsid w:val="00267ADF"/>
    <w:rsid w:val="002705F7"/>
    <w:rsid w:val="002706A0"/>
    <w:rsid w:val="00270902"/>
    <w:rsid w:val="00272F69"/>
    <w:rsid w:val="002732F0"/>
    <w:rsid w:val="002744D7"/>
    <w:rsid w:val="00274B7F"/>
    <w:rsid w:val="0027517E"/>
    <w:rsid w:val="00277214"/>
    <w:rsid w:val="0027749A"/>
    <w:rsid w:val="00277661"/>
    <w:rsid w:val="00277DFA"/>
    <w:rsid w:val="002805E0"/>
    <w:rsid w:val="00281909"/>
    <w:rsid w:val="00283E53"/>
    <w:rsid w:val="002849C7"/>
    <w:rsid w:val="0028619D"/>
    <w:rsid w:val="00287B21"/>
    <w:rsid w:val="00291FDC"/>
    <w:rsid w:val="00292AD7"/>
    <w:rsid w:val="002946F9"/>
    <w:rsid w:val="002949E2"/>
    <w:rsid w:val="0029668B"/>
    <w:rsid w:val="00296CFF"/>
    <w:rsid w:val="00296EA6"/>
    <w:rsid w:val="00297504"/>
    <w:rsid w:val="00297D10"/>
    <w:rsid w:val="002A13A6"/>
    <w:rsid w:val="002A16BB"/>
    <w:rsid w:val="002A17FF"/>
    <w:rsid w:val="002A40F3"/>
    <w:rsid w:val="002A49BB"/>
    <w:rsid w:val="002A4E1D"/>
    <w:rsid w:val="002A6A63"/>
    <w:rsid w:val="002A6BDC"/>
    <w:rsid w:val="002A7AF1"/>
    <w:rsid w:val="002B04E3"/>
    <w:rsid w:val="002B0816"/>
    <w:rsid w:val="002B329C"/>
    <w:rsid w:val="002B5AA8"/>
    <w:rsid w:val="002B713E"/>
    <w:rsid w:val="002B722E"/>
    <w:rsid w:val="002B7946"/>
    <w:rsid w:val="002C10BC"/>
    <w:rsid w:val="002C135B"/>
    <w:rsid w:val="002C3894"/>
    <w:rsid w:val="002C3CF8"/>
    <w:rsid w:val="002C51E5"/>
    <w:rsid w:val="002D3A73"/>
    <w:rsid w:val="002D686F"/>
    <w:rsid w:val="002D68D1"/>
    <w:rsid w:val="002D7BBE"/>
    <w:rsid w:val="002E17BD"/>
    <w:rsid w:val="002E2301"/>
    <w:rsid w:val="002E34CD"/>
    <w:rsid w:val="002E3861"/>
    <w:rsid w:val="002E41E8"/>
    <w:rsid w:val="002E45E7"/>
    <w:rsid w:val="002E47F8"/>
    <w:rsid w:val="002E514D"/>
    <w:rsid w:val="002E56B3"/>
    <w:rsid w:val="002F050A"/>
    <w:rsid w:val="002F4B3B"/>
    <w:rsid w:val="002F6C77"/>
    <w:rsid w:val="003004A5"/>
    <w:rsid w:val="00300537"/>
    <w:rsid w:val="003028C3"/>
    <w:rsid w:val="00302CF1"/>
    <w:rsid w:val="00304215"/>
    <w:rsid w:val="00305BFE"/>
    <w:rsid w:val="00306473"/>
    <w:rsid w:val="0030668A"/>
    <w:rsid w:val="00310A7F"/>
    <w:rsid w:val="00310FD3"/>
    <w:rsid w:val="003111B8"/>
    <w:rsid w:val="00311AA4"/>
    <w:rsid w:val="00312E32"/>
    <w:rsid w:val="003138C1"/>
    <w:rsid w:val="003147DA"/>
    <w:rsid w:val="003156A9"/>
    <w:rsid w:val="0031593F"/>
    <w:rsid w:val="003217C5"/>
    <w:rsid w:val="00321B0E"/>
    <w:rsid w:val="00321FDC"/>
    <w:rsid w:val="00323119"/>
    <w:rsid w:val="003250B8"/>
    <w:rsid w:val="00327888"/>
    <w:rsid w:val="00327C41"/>
    <w:rsid w:val="00331BAE"/>
    <w:rsid w:val="00332ADC"/>
    <w:rsid w:val="00332B58"/>
    <w:rsid w:val="003339C1"/>
    <w:rsid w:val="00333C0F"/>
    <w:rsid w:val="00333FD5"/>
    <w:rsid w:val="00334A76"/>
    <w:rsid w:val="00334DA7"/>
    <w:rsid w:val="0033505F"/>
    <w:rsid w:val="00335BA2"/>
    <w:rsid w:val="0033690B"/>
    <w:rsid w:val="003379DD"/>
    <w:rsid w:val="00337F26"/>
    <w:rsid w:val="00342B45"/>
    <w:rsid w:val="00342E51"/>
    <w:rsid w:val="0034400E"/>
    <w:rsid w:val="00344487"/>
    <w:rsid w:val="00344704"/>
    <w:rsid w:val="00344CE7"/>
    <w:rsid w:val="00347024"/>
    <w:rsid w:val="00347825"/>
    <w:rsid w:val="003508C1"/>
    <w:rsid w:val="003532DC"/>
    <w:rsid w:val="00354D87"/>
    <w:rsid w:val="003552EE"/>
    <w:rsid w:val="00355EB0"/>
    <w:rsid w:val="00356801"/>
    <w:rsid w:val="0035724B"/>
    <w:rsid w:val="0035780A"/>
    <w:rsid w:val="00357FFC"/>
    <w:rsid w:val="0036072E"/>
    <w:rsid w:val="00361480"/>
    <w:rsid w:val="00361751"/>
    <w:rsid w:val="00363435"/>
    <w:rsid w:val="0036346B"/>
    <w:rsid w:val="00363C5D"/>
    <w:rsid w:val="00365FD1"/>
    <w:rsid w:val="00367268"/>
    <w:rsid w:val="00367B03"/>
    <w:rsid w:val="00367EBC"/>
    <w:rsid w:val="00371C1F"/>
    <w:rsid w:val="003725A0"/>
    <w:rsid w:val="00372955"/>
    <w:rsid w:val="003749FA"/>
    <w:rsid w:val="00374D09"/>
    <w:rsid w:val="00376E0B"/>
    <w:rsid w:val="0038006F"/>
    <w:rsid w:val="00380B31"/>
    <w:rsid w:val="00381B8C"/>
    <w:rsid w:val="00381BCD"/>
    <w:rsid w:val="003826DC"/>
    <w:rsid w:val="00382D8B"/>
    <w:rsid w:val="0038382B"/>
    <w:rsid w:val="00386B54"/>
    <w:rsid w:val="00391C6A"/>
    <w:rsid w:val="00394D48"/>
    <w:rsid w:val="00395050"/>
    <w:rsid w:val="00395160"/>
    <w:rsid w:val="003971AD"/>
    <w:rsid w:val="003A1598"/>
    <w:rsid w:val="003A3018"/>
    <w:rsid w:val="003A35F3"/>
    <w:rsid w:val="003A4594"/>
    <w:rsid w:val="003A6408"/>
    <w:rsid w:val="003A6FE0"/>
    <w:rsid w:val="003A72D4"/>
    <w:rsid w:val="003B0E33"/>
    <w:rsid w:val="003B0F88"/>
    <w:rsid w:val="003B119F"/>
    <w:rsid w:val="003B1AA4"/>
    <w:rsid w:val="003B20D8"/>
    <w:rsid w:val="003B25D6"/>
    <w:rsid w:val="003B303F"/>
    <w:rsid w:val="003B4494"/>
    <w:rsid w:val="003B458A"/>
    <w:rsid w:val="003B5988"/>
    <w:rsid w:val="003B73E8"/>
    <w:rsid w:val="003C0041"/>
    <w:rsid w:val="003C188E"/>
    <w:rsid w:val="003C1C61"/>
    <w:rsid w:val="003C2482"/>
    <w:rsid w:val="003C2B83"/>
    <w:rsid w:val="003C3386"/>
    <w:rsid w:val="003C3D90"/>
    <w:rsid w:val="003C477D"/>
    <w:rsid w:val="003C4D91"/>
    <w:rsid w:val="003C5F8E"/>
    <w:rsid w:val="003D1D99"/>
    <w:rsid w:val="003D2D4F"/>
    <w:rsid w:val="003D2E56"/>
    <w:rsid w:val="003D443A"/>
    <w:rsid w:val="003D4B6D"/>
    <w:rsid w:val="003E0B51"/>
    <w:rsid w:val="003E1738"/>
    <w:rsid w:val="003E397E"/>
    <w:rsid w:val="003E3DC4"/>
    <w:rsid w:val="003E406D"/>
    <w:rsid w:val="003E5189"/>
    <w:rsid w:val="003E62C0"/>
    <w:rsid w:val="003E71D9"/>
    <w:rsid w:val="003E7662"/>
    <w:rsid w:val="003F0294"/>
    <w:rsid w:val="003F2F7C"/>
    <w:rsid w:val="003F78EF"/>
    <w:rsid w:val="0040247D"/>
    <w:rsid w:val="00402760"/>
    <w:rsid w:val="00402E6B"/>
    <w:rsid w:val="004044DB"/>
    <w:rsid w:val="004054D9"/>
    <w:rsid w:val="00406291"/>
    <w:rsid w:val="004108BF"/>
    <w:rsid w:val="00413059"/>
    <w:rsid w:val="00414659"/>
    <w:rsid w:val="00415687"/>
    <w:rsid w:val="0041711A"/>
    <w:rsid w:val="004215E4"/>
    <w:rsid w:val="00421AF7"/>
    <w:rsid w:val="004223D8"/>
    <w:rsid w:val="00422C6A"/>
    <w:rsid w:val="00423120"/>
    <w:rsid w:val="00424F2A"/>
    <w:rsid w:val="0042532A"/>
    <w:rsid w:val="004253A4"/>
    <w:rsid w:val="00425784"/>
    <w:rsid w:val="00427A9B"/>
    <w:rsid w:val="0043137D"/>
    <w:rsid w:val="00431787"/>
    <w:rsid w:val="004435F2"/>
    <w:rsid w:val="00444033"/>
    <w:rsid w:val="00444214"/>
    <w:rsid w:val="00444BC6"/>
    <w:rsid w:val="00444D63"/>
    <w:rsid w:val="00450B83"/>
    <w:rsid w:val="00450D5A"/>
    <w:rsid w:val="00451810"/>
    <w:rsid w:val="00453F12"/>
    <w:rsid w:val="00454C12"/>
    <w:rsid w:val="004552DD"/>
    <w:rsid w:val="004555B0"/>
    <w:rsid w:val="00456244"/>
    <w:rsid w:val="00460CB1"/>
    <w:rsid w:val="00460CFF"/>
    <w:rsid w:val="00460EAE"/>
    <w:rsid w:val="00463595"/>
    <w:rsid w:val="00464B10"/>
    <w:rsid w:val="00465CDC"/>
    <w:rsid w:val="00467227"/>
    <w:rsid w:val="004673E6"/>
    <w:rsid w:val="004701D3"/>
    <w:rsid w:val="004709A7"/>
    <w:rsid w:val="004743AC"/>
    <w:rsid w:val="00474D83"/>
    <w:rsid w:val="0047619D"/>
    <w:rsid w:val="004768C5"/>
    <w:rsid w:val="00477141"/>
    <w:rsid w:val="004827C5"/>
    <w:rsid w:val="00482FEF"/>
    <w:rsid w:val="004846AE"/>
    <w:rsid w:val="00484837"/>
    <w:rsid w:val="004851C8"/>
    <w:rsid w:val="00491527"/>
    <w:rsid w:val="00493A0D"/>
    <w:rsid w:val="00494B48"/>
    <w:rsid w:val="004953B3"/>
    <w:rsid w:val="00495467"/>
    <w:rsid w:val="0049613E"/>
    <w:rsid w:val="00496F24"/>
    <w:rsid w:val="004973BB"/>
    <w:rsid w:val="004978E7"/>
    <w:rsid w:val="004A0A60"/>
    <w:rsid w:val="004A3A93"/>
    <w:rsid w:val="004A4503"/>
    <w:rsid w:val="004A4EDF"/>
    <w:rsid w:val="004A5708"/>
    <w:rsid w:val="004A6393"/>
    <w:rsid w:val="004A66F6"/>
    <w:rsid w:val="004B14C3"/>
    <w:rsid w:val="004B15A7"/>
    <w:rsid w:val="004B2476"/>
    <w:rsid w:val="004B41FA"/>
    <w:rsid w:val="004C0496"/>
    <w:rsid w:val="004C18C6"/>
    <w:rsid w:val="004C34D3"/>
    <w:rsid w:val="004C604D"/>
    <w:rsid w:val="004C6BE5"/>
    <w:rsid w:val="004D05A6"/>
    <w:rsid w:val="004D2483"/>
    <w:rsid w:val="004D38FF"/>
    <w:rsid w:val="004D66AA"/>
    <w:rsid w:val="004D75D4"/>
    <w:rsid w:val="004D7CB2"/>
    <w:rsid w:val="004E1EB7"/>
    <w:rsid w:val="004E2353"/>
    <w:rsid w:val="004E2516"/>
    <w:rsid w:val="004E30BA"/>
    <w:rsid w:val="004E33B1"/>
    <w:rsid w:val="004E4385"/>
    <w:rsid w:val="004E4FDB"/>
    <w:rsid w:val="004E75B2"/>
    <w:rsid w:val="004F1651"/>
    <w:rsid w:val="004F237A"/>
    <w:rsid w:val="004F23BF"/>
    <w:rsid w:val="004F25DF"/>
    <w:rsid w:val="004F3448"/>
    <w:rsid w:val="004F4D0A"/>
    <w:rsid w:val="004F5A39"/>
    <w:rsid w:val="004F600F"/>
    <w:rsid w:val="004F7AEC"/>
    <w:rsid w:val="00501411"/>
    <w:rsid w:val="00502EC6"/>
    <w:rsid w:val="0050312F"/>
    <w:rsid w:val="00507395"/>
    <w:rsid w:val="005114C1"/>
    <w:rsid w:val="005121DB"/>
    <w:rsid w:val="005137AB"/>
    <w:rsid w:val="00513B91"/>
    <w:rsid w:val="00514BD3"/>
    <w:rsid w:val="00516F56"/>
    <w:rsid w:val="0051719C"/>
    <w:rsid w:val="0051740A"/>
    <w:rsid w:val="005175A5"/>
    <w:rsid w:val="00517F0F"/>
    <w:rsid w:val="0052010C"/>
    <w:rsid w:val="00521F32"/>
    <w:rsid w:val="00522019"/>
    <w:rsid w:val="00522A81"/>
    <w:rsid w:val="00522B39"/>
    <w:rsid w:val="00523B9E"/>
    <w:rsid w:val="00523F16"/>
    <w:rsid w:val="005256C7"/>
    <w:rsid w:val="00525855"/>
    <w:rsid w:val="00530CAA"/>
    <w:rsid w:val="00533C4F"/>
    <w:rsid w:val="00533D4E"/>
    <w:rsid w:val="0053446A"/>
    <w:rsid w:val="0053482D"/>
    <w:rsid w:val="00536631"/>
    <w:rsid w:val="00537600"/>
    <w:rsid w:val="005413B4"/>
    <w:rsid w:val="00541AF4"/>
    <w:rsid w:val="005427C8"/>
    <w:rsid w:val="005429CE"/>
    <w:rsid w:val="00542B07"/>
    <w:rsid w:val="005431CF"/>
    <w:rsid w:val="00545E51"/>
    <w:rsid w:val="005464B4"/>
    <w:rsid w:val="005512CE"/>
    <w:rsid w:val="00553BA7"/>
    <w:rsid w:val="00554AEA"/>
    <w:rsid w:val="00554BBE"/>
    <w:rsid w:val="00554BFF"/>
    <w:rsid w:val="005551CE"/>
    <w:rsid w:val="00556912"/>
    <w:rsid w:val="00557816"/>
    <w:rsid w:val="00557F7C"/>
    <w:rsid w:val="005618F3"/>
    <w:rsid w:val="00562A34"/>
    <w:rsid w:val="00562BF7"/>
    <w:rsid w:val="00564683"/>
    <w:rsid w:val="00565F09"/>
    <w:rsid w:val="00565F58"/>
    <w:rsid w:val="00566FB8"/>
    <w:rsid w:val="00567AC3"/>
    <w:rsid w:val="00571DE5"/>
    <w:rsid w:val="00574A1E"/>
    <w:rsid w:val="0057574F"/>
    <w:rsid w:val="00576553"/>
    <w:rsid w:val="00576A27"/>
    <w:rsid w:val="00577B61"/>
    <w:rsid w:val="00577C86"/>
    <w:rsid w:val="0058079E"/>
    <w:rsid w:val="00580BC8"/>
    <w:rsid w:val="005810A6"/>
    <w:rsid w:val="005811F9"/>
    <w:rsid w:val="00581328"/>
    <w:rsid w:val="00581C45"/>
    <w:rsid w:val="0058390E"/>
    <w:rsid w:val="0058482B"/>
    <w:rsid w:val="005853E7"/>
    <w:rsid w:val="00590556"/>
    <w:rsid w:val="0059099B"/>
    <w:rsid w:val="0059126B"/>
    <w:rsid w:val="00591713"/>
    <w:rsid w:val="00591CE7"/>
    <w:rsid w:val="005924A9"/>
    <w:rsid w:val="0059282B"/>
    <w:rsid w:val="00592B75"/>
    <w:rsid w:val="00592BC3"/>
    <w:rsid w:val="0059687E"/>
    <w:rsid w:val="00597E73"/>
    <w:rsid w:val="005A1321"/>
    <w:rsid w:val="005A6660"/>
    <w:rsid w:val="005A6C8F"/>
    <w:rsid w:val="005A6D25"/>
    <w:rsid w:val="005A75C8"/>
    <w:rsid w:val="005A76CB"/>
    <w:rsid w:val="005B1E73"/>
    <w:rsid w:val="005B320B"/>
    <w:rsid w:val="005B6F6B"/>
    <w:rsid w:val="005C08EA"/>
    <w:rsid w:val="005C1615"/>
    <w:rsid w:val="005C2D00"/>
    <w:rsid w:val="005C3EC3"/>
    <w:rsid w:val="005C4B03"/>
    <w:rsid w:val="005C5915"/>
    <w:rsid w:val="005C5A4E"/>
    <w:rsid w:val="005C62E7"/>
    <w:rsid w:val="005C65F4"/>
    <w:rsid w:val="005C69EA"/>
    <w:rsid w:val="005C6AA9"/>
    <w:rsid w:val="005C7257"/>
    <w:rsid w:val="005C7549"/>
    <w:rsid w:val="005C796F"/>
    <w:rsid w:val="005D1272"/>
    <w:rsid w:val="005D1847"/>
    <w:rsid w:val="005D2855"/>
    <w:rsid w:val="005D32EC"/>
    <w:rsid w:val="005D48CF"/>
    <w:rsid w:val="005D4B56"/>
    <w:rsid w:val="005D50EF"/>
    <w:rsid w:val="005D7F01"/>
    <w:rsid w:val="005E2178"/>
    <w:rsid w:val="005E3136"/>
    <w:rsid w:val="005E3977"/>
    <w:rsid w:val="005E614B"/>
    <w:rsid w:val="005F2E01"/>
    <w:rsid w:val="005F34EF"/>
    <w:rsid w:val="005F3516"/>
    <w:rsid w:val="005F743A"/>
    <w:rsid w:val="005F7989"/>
    <w:rsid w:val="00602925"/>
    <w:rsid w:val="00603585"/>
    <w:rsid w:val="00606052"/>
    <w:rsid w:val="00607E1E"/>
    <w:rsid w:val="00610C8F"/>
    <w:rsid w:val="006142F2"/>
    <w:rsid w:val="0061492E"/>
    <w:rsid w:val="006158D8"/>
    <w:rsid w:val="0061670D"/>
    <w:rsid w:val="00616D45"/>
    <w:rsid w:val="00616E51"/>
    <w:rsid w:val="0061789D"/>
    <w:rsid w:val="006220C0"/>
    <w:rsid w:val="00622297"/>
    <w:rsid w:val="00624B91"/>
    <w:rsid w:val="00626477"/>
    <w:rsid w:val="00626F86"/>
    <w:rsid w:val="006278F2"/>
    <w:rsid w:val="00630165"/>
    <w:rsid w:val="006315B3"/>
    <w:rsid w:val="0063227C"/>
    <w:rsid w:val="00633B9A"/>
    <w:rsid w:val="00634BE6"/>
    <w:rsid w:val="0063573F"/>
    <w:rsid w:val="006366A6"/>
    <w:rsid w:val="006408E6"/>
    <w:rsid w:val="00640979"/>
    <w:rsid w:val="00642675"/>
    <w:rsid w:val="006449F4"/>
    <w:rsid w:val="006469CE"/>
    <w:rsid w:val="0064761C"/>
    <w:rsid w:val="00647CE0"/>
    <w:rsid w:val="00650EAF"/>
    <w:rsid w:val="00651316"/>
    <w:rsid w:val="00651C90"/>
    <w:rsid w:val="00653E55"/>
    <w:rsid w:val="00654D7E"/>
    <w:rsid w:val="00655065"/>
    <w:rsid w:val="00656B5E"/>
    <w:rsid w:val="00657D1A"/>
    <w:rsid w:val="006617D6"/>
    <w:rsid w:val="00662A23"/>
    <w:rsid w:val="00662F8A"/>
    <w:rsid w:val="00663050"/>
    <w:rsid w:val="006633A7"/>
    <w:rsid w:val="006641AE"/>
    <w:rsid w:val="006642D2"/>
    <w:rsid w:val="00664C6C"/>
    <w:rsid w:val="006650A5"/>
    <w:rsid w:val="0066511A"/>
    <w:rsid w:val="00665193"/>
    <w:rsid w:val="006703FB"/>
    <w:rsid w:val="00672C04"/>
    <w:rsid w:val="006732C6"/>
    <w:rsid w:val="00674AD8"/>
    <w:rsid w:val="00675259"/>
    <w:rsid w:val="0067544F"/>
    <w:rsid w:val="0067625D"/>
    <w:rsid w:val="00677023"/>
    <w:rsid w:val="00677A16"/>
    <w:rsid w:val="006811A8"/>
    <w:rsid w:val="006815D7"/>
    <w:rsid w:val="006824C1"/>
    <w:rsid w:val="00682D58"/>
    <w:rsid w:val="00685913"/>
    <w:rsid w:val="00686996"/>
    <w:rsid w:val="0068747B"/>
    <w:rsid w:val="006875AF"/>
    <w:rsid w:val="00687AA3"/>
    <w:rsid w:val="00687E9F"/>
    <w:rsid w:val="00691415"/>
    <w:rsid w:val="00692EB7"/>
    <w:rsid w:val="006960F3"/>
    <w:rsid w:val="00696CF7"/>
    <w:rsid w:val="006A04EA"/>
    <w:rsid w:val="006A0D29"/>
    <w:rsid w:val="006A13E7"/>
    <w:rsid w:val="006A179A"/>
    <w:rsid w:val="006A17B9"/>
    <w:rsid w:val="006A1BD8"/>
    <w:rsid w:val="006A2834"/>
    <w:rsid w:val="006A6871"/>
    <w:rsid w:val="006A7AE4"/>
    <w:rsid w:val="006A7D5A"/>
    <w:rsid w:val="006A7F02"/>
    <w:rsid w:val="006B2111"/>
    <w:rsid w:val="006B22AA"/>
    <w:rsid w:val="006B25DB"/>
    <w:rsid w:val="006B42A1"/>
    <w:rsid w:val="006B5180"/>
    <w:rsid w:val="006B5307"/>
    <w:rsid w:val="006B6780"/>
    <w:rsid w:val="006C0A55"/>
    <w:rsid w:val="006C0FF0"/>
    <w:rsid w:val="006C33F9"/>
    <w:rsid w:val="006C39A0"/>
    <w:rsid w:val="006C3EC0"/>
    <w:rsid w:val="006C5BF5"/>
    <w:rsid w:val="006C6B88"/>
    <w:rsid w:val="006D05C7"/>
    <w:rsid w:val="006D0D45"/>
    <w:rsid w:val="006D14F3"/>
    <w:rsid w:val="006D2E84"/>
    <w:rsid w:val="006D3546"/>
    <w:rsid w:val="006D4018"/>
    <w:rsid w:val="006D4770"/>
    <w:rsid w:val="006D55ED"/>
    <w:rsid w:val="006D73AF"/>
    <w:rsid w:val="006E0D0B"/>
    <w:rsid w:val="006E2451"/>
    <w:rsid w:val="006E2662"/>
    <w:rsid w:val="006E346A"/>
    <w:rsid w:val="006E439D"/>
    <w:rsid w:val="006E46B0"/>
    <w:rsid w:val="006E5906"/>
    <w:rsid w:val="006E7369"/>
    <w:rsid w:val="006E73BA"/>
    <w:rsid w:val="006E76E0"/>
    <w:rsid w:val="006E7B3A"/>
    <w:rsid w:val="006E7F44"/>
    <w:rsid w:val="006F2650"/>
    <w:rsid w:val="006F2CE6"/>
    <w:rsid w:val="006F2F17"/>
    <w:rsid w:val="006F36FE"/>
    <w:rsid w:val="006F57B9"/>
    <w:rsid w:val="006F6C3F"/>
    <w:rsid w:val="00701216"/>
    <w:rsid w:val="0070177D"/>
    <w:rsid w:val="007022D9"/>
    <w:rsid w:val="0070450C"/>
    <w:rsid w:val="007045A4"/>
    <w:rsid w:val="007046A7"/>
    <w:rsid w:val="0070606A"/>
    <w:rsid w:val="00710BAC"/>
    <w:rsid w:val="007110EF"/>
    <w:rsid w:val="00711928"/>
    <w:rsid w:val="007122FA"/>
    <w:rsid w:val="00712ED2"/>
    <w:rsid w:val="007140A9"/>
    <w:rsid w:val="00714966"/>
    <w:rsid w:val="00717A8D"/>
    <w:rsid w:val="00720C57"/>
    <w:rsid w:val="00721533"/>
    <w:rsid w:val="0072206B"/>
    <w:rsid w:val="00722973"/>
    <w:rsid w:val="00724F65"/>
    <w:rsid w:val="00725B75"/>
    <w:rsid w:val="007262F3"/>
    <w:rsid w:val="00726D75"/>
    <w:rsid w:val="0072734D"/>
    <w:rsid w:val="007279CC"/>
    <w:rsid w:val="007303FA"/>
    <w:rsid w:val="00732035"/>
    <w:rsid w:val="007329FE"/>
    <w:rsid w:val="007343C9"/>
    <w:rsid w:val="00735802"/>
    <w:rsid w:val="00735E5F"/>
    <w:rsid w:val="00736EB6"/>
    <w:rsid w:val="007414C0"/>
    <w:rsid w:val="0074312C"/>
    <w:rsid w:val="00743974"/>
    <w:rsid w:val="007452B3"/>
    <w:rsid w:val="007453C4"/>
    <w:rsid w:val="0074645E"/>
    <w:rsid w:val="007471A9"/>
    <w:rsid w:val="00751C45"/>
    <w:rsid w:val="007532C7"/>
    <w:rsid w:val="0075600F"/>
    <w:rsid w:val="007565AF"/>
    <w:rsid w:val="00756E32"/>
    <w:rsid w:val="00762A39"/>
    <w:rsid w:val="00763DA5"/>
    <w:rsid w:val="00764EDC"/>
    <w:rsid w:val="0076542B"/>
    <w:rsid w:val="00765826"/>
    <w:rsid w:val="00770CED"/>
    <w:rsid w:val="00773621"/>
    <w:rsid w:val="0077783D"/>
    <w:rsid w:val="00780C91"/>
    <w:rsid w:val="00782997"/>
    <w:rsid w:val="007839FB"/>
    <w:rsid w:val="007840D7"/>
    <w:rsid w:val="00786F49"/>
    <w:rsid w:val="007874AF"/>
    <w:rsid w:val="00787693"/>
    <w:rsid w:val="007902BD"/>
    <w:rsid w:val="0079199E"/>
    <w:rsid w:val="00791A05"/>
    <w:rsid w:val="0079460F"/>
    <w:rsid w:val="00794F88"/>
    <w:rsid w:val="00795117"/>
    <w:rsid w:val="00795447"/>
    <w:rsid w:val="00796756"/>
    <w:rsid w:val="007A04E7"/>
    <w:rsid w:val="007A1E6B"/>
    <w:rsid w:val="007A27D1"/>
    <w:rsid w:val="007A2ADF"/>
    <w:rsid w:val="007A4AA1"/>
    <w:rsid w:val="007A4D07"/>
    <w:rsid w:val="007A551E"/>
    <w:rsid w:val="007A5E07"/>
    <w:rsid w:val="007A5F47"/>
    <w:rsid w:val="007B38D3"/>
    <w:rsid w:val="007B3A10"/>
    <w:rsid w:val="007B3C2B"/>
    <w:rsid w:val="007B5382"/>
    <w:rsid w:val="007B58C9"/>
    <w:rsid w:val="007B6292"/>
    <w:rsid w:val="007C017B"/>
    <w:rsid w:val="007C0E1E"/>
    <w:rsid w:val="007C1ACC"/>
    <w:rsid w:val="007C2C80"/>
    <w:rsid w:val="007C3154"/>
    <w:rsid w:val="007C462B"/>
    <w:rsid w:val="007D1D28"/>
    <w:rsid w:val="007D2B44"/>
    <w:rsid w:val="007D44F6"/>
    <w:rsid w:val="007D4A13"/>
    <w:rsid w:val="007D54F4"/>
    <w:rsid w:val="007D6870"/>
    <w:rsid w:val="007E093B"/>
    <w:rsid w:val="007E1F8B"/>
    <w:rsid w:val="007E22CD"/>
    <w:rsid w:val="007E29E8"/>
    <w:rsid w:val="007E658F"/>
    <w:rsid w:val="007E6DB9"/>
    <w:rsid w:val="007F0418"/>
    <w:rsid w:val="007F1738"/>
    <w:rsid w:val="007F2E84"/>
    <w:rsid w:val="007F54D2"/>
    <w:rsid w:val="007F5783"/>
    <w:rsid w:val="007F5988"/>
    <w:rsid w:val="007F69EF"/>
    <w:rsid w:val="007F7548"/>
    <w:rsid w:val="00800324"/>
    <w:rsid w:val="008026D2"/>
    <w:rsid w:val="00803B9D"/>
    <w:rsid w:val="00806954"/>
    <w:rsid w:val="00806EBC"/>
    <w:rsid w:val="00810ED7"/>
    <w:rsid w:val="0081125F"/>
    <w:rsid w:val="0081147C"/>
    <w:rsid w:val="00813375"/>
    <w:rsid w:val="008203CA"/>
    <w:rsid w:val="00821C5A"/>
    <w:rsid w:val="00823CD4"/>
    <w:rsid w:val="008262EB"/>
    <w:rsid w:val="008269AB"/>
    <w:rsid w:val="008327C3"/>
    <w:rsid w:val="0083320C"/>
    <w:rsid w:val="00833DBC"/>
    <w:rsid w:val="00836965"/>
    <w:rsid w:val="00837735"/>
    <w:rsid w:val="00837C40"/>
    <w:rsid w:val="008400AF"/>
    <w:rsid w:val="00840A2E"/>
    <w:rsid w:val="00840F2A"/>
    <w:rsid w:val="008419DE"/>
    <w:rsid w:val="008419EA"/>
    <w:rsid w:val="00841E27"/>
    <w:rsid w:val="00844CB6"/>
    <w:rsid w:val="008457CD"/>
    <w:rsid w:val="00846912"/>
    <w:rsid w:val="00852000"/>
    <w:rsid w:val="00852E2C"/>
    <w:rsid w:val="00855A55"/>
    <w:rsid w:val="00864886"/>
    <w:rsid w:val="0086631E"/>
    <w:rsid w:val="00870CC1"/>
    <w:rsid w:val="00871624"/>
    <w:rsid w:val="00871CC4"/>
    <w:rsid w:val="00872FE6"/>
    <w:rsid w:val="00873018"/>
    <w:rsid w:val="0088055C"/>
    <w:rsid w:val="008812CF"/>
    <w:rsid w:val="00881B76"/>
    <w:rsid w:val="00883D83"/>
    <w:rsid w:val="008859EE"/>
    <w:rsid w:val="0088630A"/>
    <w:rsid w:val="00886908"/>
    <w:rsid w:val="0088727E"/>
    <w:rsid w:val="00890FD9"/>
    <w:rsid w:val="0089624E"/>
    <w:rsid w:val="008974DA"/>
    <w:rsid w:val="0089793E"/>
    <w:rsid w:val="008979EE"/>
    <w:rsid w:val="008A179C"/>
    <w:rsid w:val="008A4DC8"/>
    <w:rsid w:val="008A58EB"/>
    <w:rsid w:val="008A6013"/>
    <w:rsid w:val="008A6E49"/>
    <w:rsid w:val="008A750E"/>
    <w:rsid w:val="008B033E"/>
    <w:rsid w:val="008B28A3"/>
    <w:rsid w:val="008B30C2"/>
    <w:rsid w:val="008B4298"/>
    <w:rsid w:val="008B462C"/>
    <w:rsid w:val="008B4D57"/>
    <w:rsid w:val="008B509E"/>
    <w:rsid w:val="008B5AED"/>
    <w:rsid w:val="008B6C47"/>
    <w:rsid w:val="008C000A"/>
    <w:rsid w:val="008C0871"/>
    <w:rsid w:val="008C1669"/>
    <w:rsid w:val="008C3056"/>
    <w:rsid w:val="008C3256"/>
    <w:rsid w:val="008C3354"/>
    <w:rsid w:val="008C579A"/>
    <w:rsid w:val="008D069A"/>
    <w:rsid w:val="008D0B88"/>
    <w:rsid w:val="008D129B"/>
    <w:rsid w:val="008D217E"/>
    <w:rsid w:val="008D32DD"/>
    <w:rsid w:val="008D7430"/>
    <w:rsid w:val="008E075A"/>
    <w:rsid w:val="008E1136"/>
    <w:rsid w:val="008E1A58"/>
    <w:rsid w:val="008E2E36"/>
    <w:rsid w:val="008E36BF"/>
    <w:rsid w:val="008E4070"/>
    <w:rsid w:val="008E5707"/>
    <w:rsid w:val="008E72EB"/>
    <w:rsid w:val="008E7E3A"/>
    <w:rsid w:val="008F3667"/>
    <w:rsid w:val="008F3716"/>
    <w:rsid w:val="008F674A"/>
    <w:rsid w:val="008F6C78"/>
    <w:rsid w:val="00900607"/>
    <w:rsid w:val="00900E4A"/>
    <w:rsid w:val="00902433"/>
    <w:rsid w:val="0090397F"/>
    <w:rsid w:val="00903C93"/>
    <w:rsid w:val="00904473"/>
    <w:rsid w:val="00906A0D"/>
    <w:rsid w:val="00906A84"/>
    <w:rsid w:val="00907F7A"/>
    <w:rsid w:val="00914099"/>
    <w:rsid w:val="00915165"/>
    <w:rsid w:val="009202F4"/>
    <w:rsid w:val="00920944"/>
    <w:rsid w:val="00921291"/>
    <w:rsid w:val="00924A87"/>
    <w:rsid w:val="00924D48"/>
    <w:rsid w:val="00925A1F"/>
    <w:rsid w:val="00930970"/>
    <w:rsid w:val="00932A54"/>
    <w:rsid w:val="00933433"/>
    <w:rsid w:val="009338A5"/>
    <w:rsid w:val="00933AB1"/>
    <w:rsid w:val="00935D39"/>
    <w:rsid w:val="00936B42"/>
    <w:rsid w:val="009377FD"/>
    <w:rsid w:val="00941ED9"/>
    <w:rsid w:val="009441EB"/>
    <w:rsid w:val="009447BE"/>
    <w:rsid w:val="009448D7"/>
    <w:rsid w:val="00945A8F"/>
    <w:rsid w:val="0094663B"/>
    <w:rsid w:val="00951A84"/>
    <w:rsid w:val="00951B00"/>
    <w:rsid w:val="0095208E"/>
    <w:rsid w:val="00954FA2"/>
    <w:rsid w:val="00955083"/>
    <w:rsid w:val="00955D61"/>
    <w:rsid w:val="0095701B"/>
    <w:rsid w:val="00957D37"/>
    <w:rsid w:val="009607D0"/>
    <w:rsid w:val="009632A4"/>
    <w:rsid w:val="00964B29"/>
    <w:rsid w:val="009653BC"/>
    <w:rsid w:val="0096684F"/>
    <w:rsid w:val="00967C06"/>
    <w:rsid w:val="00971466"/>
    <w:rsid w:val="00971D98"/>
    <w:rsid w:val="009739DC"/>
    <w:rsid w:val="0097441D"/>
    <w:rsid w:val="00975C31"/>
    <w:rsid w:val="00975FC1"/>
    <w:rsid w:val="0098021A"/>
    <w:rsid w:val="00980D20"/>
    <w:rsid w:val="00983124"/>
    <w:rsid w:val="00984B4E"/>
    <w:rsid w:val="00986542"/>
    <w:rsid w:val="00986B66"/>
    <w:rsid w:val="0099067C"/>
    <w:rsid w:val="00991540"/>
    <w:rsid w:val="0099255F"/>
    <w:rsid w:val="009954DB"/>
    <w:rsid w:val="00995F68"/>
    <w:rsid w:val="009961E5"/>
    <w:rsid w:val="00997AB8"/>
    <w:rsid w:val="009A08E1"/>
    <w:rsid w:val="009A0E9A"/>
    <w:rsid w:val="009A1523"/>
    <w:rsid w:val="009A2986"/>
    <w:rsid w:val="009A3D74"/>
    <w:rsid w:val="009A44FD"/>
    <w:rsid w:val="009A53DB"/>
    <w:rsid w:val="009B2B06"/>
    <w:rsid w:val="009B32A1"/>
    <w:rsid w:val="009B59E9"/>
    <w:rsid w:val="009C0014"/>
    <w:rsid w:val="009C0FD1"/>
    <w:rsid w:val="009C1463"/>
    <w:rsid w:val="009C23D3"/>
    <w:rsid w:val="009C279B"/>
    <w:rsid w:val="009C3AF6"/>
    <w:rsid w:val="009C3C28"/>
    <w:rsid w:val="009C568F"/>
    <w:rsid w:val="009C5D49"/>
    <w:rsid w:val="009D052C"/>
    <w:rsid w:val="009D0D39"/>
    <w:rsid w:val="009D0DCD"/>
    <w:rsid w:val="009D2727"/>
    <w:rsid w:val="009D4553"/>
    <w:rsid w:val="009D4EBF"/>
    <w:rsid w:val="009D5BEE"/>
    <w:rsid w:val="009D7BA9"/>
    <w:rsid w:val="009E2910"/>
    <w:rsid w:val="009E3084"/>
    <w:rsid w:val="009E30A0"/>
    <w:rsid w:val="009E40A7"/>
    <w:rsid w:val="009E4609"/>
    <w:rsid w:val="009E4875"/>
    <w:rsid w:val="009E4FBD"/>
    <w:rsid w:val="009E6050"/>
    <w:rsid w:val="009E6225"/>
    <w:rsid w:val="009E71CB"/>
    <w:rsid w:val="009F1E11"/>
    <w:rsid w:val="009F55C2"/>
    <w:rsid w:val="009F789B"/>
    <w:rsid w:val="00A00C14"/>
    <w:rsid w:val="00A0537F"/>
    <w:rsid w:val="00A05E5A"/>
    <w:rsid w:val="00A109AB"/>
    <w:rsid w:val="00A129E2"/>
    <w:rsid w:val="00A130BF"/>
    <w:rsid w:val="00A14DBF"/>
    <w:rsid w:val="00A16537"/>
    <w:rsid w:val="00A16909"/>
    <w:rsid w:val="00A16C2B"/>
    <w:rsid w:val="00A171D0"/>
    <w:rsid w:val="00A17527"/>
    <w:rsid w:val="00A22706"/>
    <w:rsid w:val="00A22CE8"/>
    <w:rsid w:val="00A2330C"/>
    <w:rsid w:val="00A25280"/>
    <w:rsid w:val="00A25852"/>
    <w:rsid w:val="00A25A56"/>
    <w:rsid w:val="00A262D9"/>
    <w:rsid w:val="00A27C43"/>
    <w:rsid w:val="00A307A0"/>
    <w:rsid w:val="00A30CCF"/>
    <w:rsid w:val="00A32D9E"/>
    <w:rsid w:val="00A3397E"/>
    <w:rsid w:val="00A33CF9"/>
    <w:rsid w:val="00A34453"/>
    <w:rsid w:val="00A351FD"/>
    <w:rsid w:val="00A355C4"/>
    <w:rsid w:val="00A35743"/>
    <w:rsid w:val="00A36E41"/>
    <w:rsid w:val="00A37C76"/>
    <w:rsid w:val="00A40627"/>
    <w:rsid w:val="00A4081E"/>
    <w:rsid w:val="00A416F3"/>
    <w:rsid w:val="00A42126"/>
    <w:rsid w:val="00A43708"/>
    <w:rsid w:val="00A445A6"/>
    <w:rsid w:val="00A446A0"/>
    <w:rsid w:val="00A44D40"/>
    <w:rsid w:val="00A45270"/>
    <w:rsid w:val="00A45DB3"/>
    <w:rsid w:val="00A46A3C"/>
    <w:rsid w:val="00A4723D"/>
    <w:rsid w:val="00A50A11"/>
    <w:rsid w:val="00A53C7E"/>
    <w:rsid w:val="00A5473B"/>
    <w:rsid w:val="00A54BE4"/>
    <w:rsid w:val="00A5526B"/>
    <w:rsid w:val="00A552FB"/>
    <w:rsid w:val="00A563DE"/>
    <w:rsid w:val="00A5693D"/>
    <w:rsid w:val="00A605BC"/>
    <w:rsid w:val="00A60B81"/>
    <w:rsid w:val="00A62A43"/>
    <w:rsid w:val="00A6477C"/>
    <w:rsid w:val="00A64E5D"/>
    <w:rsid w:val="00A71310"/>
    <w:rsid w:val="00A71D82"/>
    <w:rsid w:val="00A73460"/>
    <w:rsid w:val="00A74D53"/>
    <w:rsid w:val="00A770E0"/>
    <w:rsid w:val="00A8036F"/>
    <w:rsid w:val="00A80F22"/>
    <w:rsid w:val="00A81DF8"/>
    <w:rsid w:val="00A83706"/>
    <w:rsid w:val="00A8496D"/>
    <w:rsid w:val="00A8633F"/>
    <w:rsid w:val="00A92C78"/>
    <w:rsid w:val="00A97953"/>
    <w:rsid w:val="00AA04DF"/>
    <w:rsid w:val="00AA0801"/>
    <w:rsid w:val="00AA1F14"/>
    <w:rsid w:val="00AA2738"/>
    <w:rsid w:val="00AB0313"/>
    <w:rsid w:val="00AB097B"/>
    <w:rsid w:val="00AB1014"/>
    <w:rsid w:val="00AB23D5"/>
    <w:rsid w:val="00AB4345"/>
    <w:rsid w:val="00AB609E"/>
    <w:rsid w:val="00AB62C6"/>
    <w:rsid w:val="00AB65C7"/>
    <w:rsid w:val="00AB6F07"/>
    <w:rsid w:val="00AB741B"/>
    <w:rsid w:val="00AC603D"/>
    <w:rsid w:val="00AC6728"/>
    <w:rsid w:val="00AC6BBF"/>
    <w:rsid w:val="00AC6D55"/>
    <w:rsid w:val="00AD1380"/>
    <w:rsid w:val="00AD2354"/>
    <w:rsid w:val="00AD297F"/>
    <w:rsid w:val="00AD3F77"/>
    <w:rsid w:val="00AD40FD"/>
    <w:rsid w:val="00AD7050"/>
    <w:rsid w:val="00AD7814"/>
    <w:rsid w:val="00AE11C5"/>
    <w:rsid w:val="00AE4527"/>
    <w:rsid w:val="00AE7F7D"/>
    <w:rsid w:val="00AF194A"/>
    <w:rsid w:val="00AF19EB"/>
    <w:rsid w:val="00AF3671"/>
    <w:rsid w:val="00AF4BB5"/>
    <w:rsid w:val="00AF5763"/>
    <w:rsid w:val="00AF5DA8"/>
    <w:rsid w:val="00AF6752"/>
    <w:rsid w:val="00B01B64"/>
    <w:rsid w:val="00B031CF"/>
    <w:rsid w:val="00B0398E"/>
    <w:rsid w:val="00B05D5F"/>
    <w:rsid w:val="00B05DDC"/>
    <w:rsid w:val="00B05DDE"/>
    <w:rsid w:val="00B070D6"/>
    <w:rsid w:val="00B07FA4"/>
    <w:rsid w:val="00B10DE2"/>
    <w:rsid w:val="00B1161D"/>
    <w:rsid w:val="00B12A4E"/>
    <w:rsid w:val="00B13A6C"/>
    <w:rsid w:val="00B151E4"/>
    <w:rsid w:val="00B16F23"/>
    <w:rsid w:val="00B22ED8"/>
    <w:rsid w:val="00B2433E"/>
    <w:rsid w:val="00B25521"/>
    <w:rsid w:val="00B25E0E"/>
    <w:rsid w:val="00B26AAA"/>
    <w:rsid w:val="00B26C34"/>
    <w:rsid w:val="00B26F4A"/>
    <w:rsid w:val="00B27801"/>
    <w:rsid w:val="00B307DC"/>
    <w:rsid w:val="00B311E5"/>
    <w:rsid w:val="00B31832"/>
    <w:rsid w:val="00B32D80"/>
    <w:rsid w:val="00B33670"/>
    <w:rsid w:val="00B338CA"/>
    <w:rsid w:val="00B36104"/>
    <w:rsid w:val="00B362ED"/>
    <w:rsid w:val="00B363EB"/>
    <w:rsid w:val="00B365DE"/>
    <w:rsid w:val="00B4197F"/>
    <w:rsid w:val="00B4311B"/>
    <w:rsid w:val="00B439BF"/>
    <w:rsid w:val="00B45F34"/>
    <w:rsid w:val="00B476B6"/>
    <w:rsid w:val="00B50BAE"/>
    <w:rsid w:val="00B53856"/>
    <w:rsid w:val="00B546B3"/>
    <w:rsid w:val="00B56A36"/>
    <w:rsid w:val="00B57BCF"/>
    <w:rsid w:val="00B62588"/>
    <w:rsid w:val="00B65B17"/>
    <w:rsid w:val="00B65F4C"/>
    <w:rsid w:val="00B6729D"/>
    <w:rsid w:val="00B677C5"/>
    <w:rsid w:val="00B6782B"/>
    <w:rsid w:val="00B722E1"/>
    <w:rsid w:val="00B73107"/>
    <w:rsid w:val="00B745F3"/>
    <w:rsid w:val="00B75834"/>
    <w:rsid w:val="00B7697F"/>
    <w:rsid w:val="00B76AD7"/>
    <w:rsid w:val="00B77870"/>
    <w:rsid w:val="00B77EC7"/>
    <w:rsid w:val="00B8051B"/>
    <w:rsid w:val="00B814D6"/>
    <w:rsid w:val="00B81760"/>
    <w:rsid w:val="00B82D52"/>
    <w:rsid w:val="00B838B4"/>
    <w:rsid w:val="00B84CF9"/>
    <w:rsid w:val="00B84E24"/>
    <w:rsid w:val="00B864FB"/>
    <w:rsid w:val="00B87FFE"/>
    <w:rsid w:val="00B90760"/>
    <w:rsid w:val="00B92ABA"/>
    <w:rsid w:val="00B92C23"/>
    <w:rsid w:val="00B938F0"/>
    <w:rsid w:val="00B9468F"/>
    <w:rsid w:val="00B96C02"/>
    <w:rsid w:val="00B9761D"/>
    <w:rsid w:val="00BA035F"/>
    <w:rsid w:val="00BA0C08"/>
    <w:rsid w:val="00BA1171"/>
    <w:rsid w:val="00BA1E9D"/>
    <w:rsid w:val="00BA2EEC"/>
    <w:rsid w:val="00BA5851"/>
    <w:rsid w:val="00BA700B"/>
    <w:rsid w:val="00BA74AA"/>
    <w:rsid w:val="00BB18A7"/>
    <w:rsid w:val="00BB1C9D"/>
    <w:rsid w:val="00BB263C"/>
    <w:rsid w:val="00BB273E"/>
    <w:rsid w:val="00BB288D"/>
    <w:rsid w:val="00BB2A4D"/>
    <w:rsid w:val="00BB3CE6"/>
    <w:rsid w:val="00BB4680"/>
    <w:rsid w:val="00BB574F"/>
    <w:rsid w:val="00BB5B29"/>
    <w:rsid w:val="00BB5CC8"/>
    <w:rsid w:val="00BB68A2"/>
    <w:rsid w:val="00BC0505"/>
    <w:rsid w:val="00BC0D74"/>
    <w:rsid w:val="00BC19C7"/>
    <w:rsid w:val="00BC1C43"/>
    <w:rsid w:val="00BC23BF"/>
    <w:rsid w:val="00BC2620"/>
    <w:rsid w:val="00BC2B81"/>
    <w:rsid w:val="00BC3FB7"/>
    <w:rsid w:val="00BC53DD"/>
    <w:rsid w:val="00BC55E0"/>
    <w:rsid w:val="00BC5B83"/>
    <w:rsid w:val="00BD01A1"/>
    <w:rsid w:val="00BD1E9E"/>
    <w:rsid w:val="00BD3FCE"/>
    <w:rsid w:val="00BD4CE4"/>
    <w:rsid w:val="00BD5960"/>
    <w:rsid w:val="00BD758C"/>
    <w:rsid w:val="00BE03C5"/>
    <w:rsid w:val="00BE1A98"/>
    <w:rsid w:val="00BE2DFE"/>
    <w:rsid w:val="00BE36CA"/>
    <w:rsid w:val="00BE3EA9"/>
    <w:rsid w:val="00BE58D2"/>
    <w:rsid w:val="00BE5E20"/>
    <w:rsid w:val="00BE664B"/>
    <w:rsid w:val="00BE70EE"/>
    <w:rsid w:val="00BE7FC9"/>
    <w:rsid w:val="00BF0A57"/>
    <w:rsid w:val="00BF1AA3"/>
    <w:rsid w:val="00BF1DBF"/>
    <w:rsid w:val="00BF554D"/>
    <w:rsid w:val="00BF5708"/>
    <w:rsid w:val="00BF6A51"/>
    <w:rsid w:val="00BF712C"/>
    <w:rsid w:val="00BF7275"/>
    <w:rsid w:val="00C0049C"/>
    <w:rsid w:val="00C0154A"/>
    <w:rsid w:val="00C0305D"/>
    <w:rsid w:val="00C04BA2"/>
    <w:rsid w:val="00C067CF"/>
    <w:rsid w:val="00C06B20"/>
    <w:rsid w:val="00C074A6"/>
    <w:rsid w:val="00C079BF"/>
    <w:rsid w:val="00C110F6"/>
    <w:rsid w:val="00C1353D"/>
    <w:rsid w:val="00C13B6C"/>
    <w:rsid w:val="00C1518C"/>
    <w:rsid w:val="00C156AC"/>
    <w:rsid w:val="00C15934"/>
    <w:rsid w:val="00C15DF4"/>
    <w:rsid w:val="00C201D2"/>
    <w:rsid w:val="00C229AC"/>
    <w:rsid w:val="00C24735"/>
    <w:rsid w:val="00C24744"/>
    <w:rsid w:val="00C26FB0"/>
    <w:rsid w:val="00C33B90"/>
    <w:rsid w:val="00C33F01"/>
    <w:rsid w:val="00C344B3"/>
    <w:rsid w:val="00C353D3"/>
    <w:rsid w:val="00C36E2D"/>
    <w:rsid w:val="00C3768E"/>
    <w:rsid w:val="00C37CBA"/>
    <w:rsid w:val="00C41D7F"/>
    <w:rsid w:val="00C43EEE"/>
    <w:rsid w:val="00C444DC"/>
    <w:rsid w:val="00C447CF"/>
    <w:rsid w:val="00C470D1"/>
    <w:rsid w:val="00C506CE"/>
    <w:rsid w:val="00C50F05"/>
    <w:rsid w:val="00C517BA"/>
    <w:rsid w:val="00C521BD"/>
    <w:rsid w:val="00C52CF5"/>
    <w:rsid w:val="00C53D97"/>
    <w:rsid w:val="00C53FE1"/>
    <w:rsid w:val="00C5403E"/>
    <w:rsid w:val="00C54058"/>
    <w:rsid w:val="00C54BBE"/>
    <w:rsid w:val="00C55B1D"/>
    <w:rsid w:val="00C579EC"/>
    <w:rsid w:val="00C57A60"/>
    <w:rsid w:val="00C602CB"/>
    <w:rsid w:val="00C614BB"/>
    <w:rsid w:val="00C621E3"/>
    <w:rsid w:val="00C62F87"/>
    <w:rsid w:val="00C63CAD"/>
    <w:rsid w:val="00C659A0"/>
    <w:rsid w:val="00C663ED"/>
    <w:rsid w:val="00C67CF5"/>
    <w:rsid w:val="00C7195B"/>
    <w:rsid w:val="00C71CF3"/>
    <w:rsid w:val="00C74575"/>
    <w:rsid w:val="00C74B42"/>
    <w:rsid w:val="00C76789"/>
    <w:rsid w:val="00C77612"/>
    <w:rsid w:val="00C77673"/>
    <w:rsid w:val="00C802FA"/>
    <w:rsid w:val="00C80503"/>
    <w:rsid w:val="00C80E22"/>
    <w:rsid w:val="00C815CD"/>
    <w:rsid w:val="00C82F9E"/>
    <w:rsid w:val="00C8384A"/>
    <w:rsid w:val="00C84FB6"/>
    <w:rsid w:val="00C85325"/>
    <w:rsid w:val="00C91E2F"/>
    <w:rsid w:val="00C967D6"/>
    <w:rsid w:val="00C9728D"/>
    <w:rsid w:val="00CA18F8"/>
    <w:rsid w:val="00CA1C36"/>
    <w:rsid w:val="00CA1DA1"/>
    <w:rsid w:val="00CA3758"/>
    <w:rsid w:val="00CA3BD0"/>
    <w:rsid w:val="00CA4C3B"/>
    <w:rsid w:val="00CA5D2F"/>
    <w:rsid w:val="00CA75CD"/>
    <w:rsid w:val="00CB0785"/>
    <w:rsid w:val="00CB1969"/>
    <w:rsid w:val="00CB1B63"/>
    <w:rsid w:val="00CB2A04"/>
    <w:rsid w:val="00CC0367"/>
    <w:rsid w:val="00CC73F3"/>
    <w:rsid w:val="00CD109D"/>
    <w:rsid w:val="00CD12E0"/>
    <w:rsid w:val="00CD27AF"/>
    <w:rsid w:val="00CD2D8D"/>
    <w:rsid w:val="00CD68A7"/>
    <w:rsid w:val="00CE0D83"/>
    <w:rsid w:val="00CE11FD"/>
    <w:rsid w:val="00CE15C5"/>
    <w:rsid w:val="00CE21B5"/>
    <w:rsid w:val="00CE2248"/>
    <w:rsid w:val="00CE2686"/>
    <w:rsid w:val="00CE2E53"/>
    <w:rsid w:val="00CE416B"/>
    <w:rsid w:val="00CE6563"/>
    <w:rsid w:val="00CE6638"/>
    <w:rsid w:val="00CE6CC5"/>
    <w:rsid w:val="00CE717C"/>
    <w:rsid w:val="00CE777D"/>
    <w:rsid w:val="00CF056E"/>
    <w:rsid w:val="00CF1DB5"/>
    <w:rsid w:val="00CF3331"/>
    <w:rsid w:val="00CF3741"/>
    <w:rsid w:val="00CF382B"/>
    <w:rsid w:val="00D011F4"/>
    <w:rsid w:val="00D012DB"/>
    <w:rsid w:val="00D01413"/>
    <w:rsid w:val="00D0278C"/>
    <w:rsid w:val="00D03B3B"/>
    <w:rsid w:val="00D041A9"/>
    <w:rsid w:val="00D06B10"/>
    <w:rsid w:val="00D10B28"/>
    <w:rsid w:val="00D11A62"/>
    <w:rsid w:val="00D12175"/>
    <w:rsid w:val="00D1354E"/>
    <w:rsid w:val="00D168DC"/>
    <w:rsid w:val="00D17053"/>
    <w:rsid w:val="00D1738A"/>
    <w:rsid w:val="00D20980"/>
    <w:rsid w:val="00D21448"/>
    <w:rsid w:val="00D24B3F"/>
    <w:rsid w:val="00D24F96"/>
    <w:rsid w:val="00D272F5"/>
    <w:rsid w:val="00D27456"/>
    <w:rsid w:val="00D2790C"/>
    <w:rsid w:val="00D30255"/>
    <w:rsid w:val="00D31027"/>
    <w:rsid w:val="00D312E9"/>
    <w:rsid w:val="00D3491E"/>
    <w:rsid w:val="00D352A2"/>
    <w:rsid w:val="00D35EC1"/>
    <w:rsid w:val="00D36917"/>
    <w:rsid w:val="00D379D3"/>
    <w:rsid w:val="00D40F9F"/>
    <w:rsid w:val="00D4287C"/>
    <w:rsid w:val="00D433AC"/>
    <w:rsid w:val="00D44630"/>
    <w:rsid w:val="00D45894"/>
    <w:rsid w:val="00D461A9"/>
    <w:rsid w:val="00D46F09"/>
    <w:rsid w:val="00D47110"/>
    <w:rsid w:val="00D47522"/>
    <w:rsid w:val="00D4790F"/>
    <w:rsid w:val="00D50194"/>
    <w:rsid w:val="00D503D4"/>
    <w:rsid w:val="00D51A08"/>
    <w:rsid w:val="00D52682"/>
    <w:rsid w:val="00D529D7"/>
    <w:rsid w:val="00D556D1"/>
    <w:rsid w:val="00D645C2"/>
    <w:rsid w:val="00D64ADB"/>
    <w:rsid w:val="00D66060"/>
    <w:rsid w:val="00D70315"/>
    <w:rsid w:val="00D71BFD"/>
    <w:rsid w:val="00D7247E"/>
    <w:rsid w:val="00D72973"/>
    <w:rsid w:val="00D72F20"/>
    <w:rsid w:val="00D7546E"/>
    <w:rsid w:val="00D75BFA"/>
    <w:rsid w:val="00D7646B"/>
    <w:rsid w:val="00D76B84"/>
    <w:rsid w:val="00D7761C"/>
    <w:rsid w:val="00D802DE"/>
    <w:rsid w:val="00D90A46"/>
    <w:rsid w:val="00D91B9A"/>
    <w:rsid w:val="00D9257E"/>
    <w:rsid w:val="00D9512B"/>
    <w:rsid w:val="00D9522A"/>
    <w:rsid w:val="00D96D44"/>
    <w:rsid w:val="00D9759F"/>
    <w:rsid w:val="00D97C8D"/>
    <w:rsid w:val="00DA3D4F"/>
    <w:rsid w:val="00DA5719"/>
    <w:rsid w:val="00DA64BA"/>
    <w:rsid w:val="00DA7F70"/>
    <w:rsid w:val="00DB0BAA"/>
    <w:rsid w:val="00DB2279"/>
    <w:rsid w:val="00DB2FE7"/>
    <w:rsid w:val="00DB3304"/>
    <w:rsid w:val="00DB53AD"/>
    <w:rsid w:val="00DB649E"/>
    <w:rsid w:val="00DC0488"/>
    <w:rsid w:val="00DC05B3"/>
    <w:rsid w:val="00DC120A"/>
    <w:rsid w:val="00DC250C"/>
    <w:rsid w:val="00DC2DEE"/>
    <w:rsid w:val="00DC391A"/>
    <w:rsid w:val="00DC3A15"/>
    <w:rsid w:val="00DC4DE8"/>
    <w:rsid w:val="00DC50C7"/>
    <w:rsid w:val="00DD03BD"/>
    <w:rsid w:val="00DD3F0D"/>
    <w:rsid w:val="00DD4390"/>
    <w:rsid w:val="00DE4870"/>
    <w:rsid w:val="00DE4BFF"/>
    <w:rsid w:val="00DE5649"/>
    <w:rsid w:val="00DE7917"/>
    <w:rsid w:val="00DF158A"/>
    <w:rsid w:val="00DF1B93"/>
    <w:rsid w:val="00DF20B7"/>
    <w:rsid w:val="00DF672A"/>
    <w:rsid w:val="00DF71DF"/>
    <w:rsid w:val="00DF76BA"/>
    <w:rsid w:val="00E01676"/>
    <w:rsid w:val="00E0213B"/>
    <w:rsid w:val="00E023D5"/>
    <w:rsid w:val="00E024CA"/>
    <w:rsid w:val="00E02D96"/>
    <w:rsid w:val="00E04B64"/>
    <w:rsid w:val="00E062F4"/>
    <w:rsid w:val="00E06E3E"/>
    <w:rsid w:val="00E117ED"/>
    <w:rsid w:val="00E11AAC"/>
    <w:rsid w:val="00E12C2C"/>
    <w:rsid w:val="00E134D3"/>
    <w:rsid w:val="00E15081"/>
    <w:rsid w:val="00E20EC7"/>
    <w:rsid w:val="00E2149D"/>
    <w:rsid w:val="00E2298A"/>
    <w:rsid w:val="00E23779"/>
    <w:rsid w:val="00E23E5B"/>
    <w:rsid w:val="00E253AE"/>
    <w:rsid w:val="00E26354"/>
    <w:rsid w:val="00E26873"/>
    <w:rsid w:val="00E27831"/>
    <w:rsid w:val="00E30061"/>
    <w:rsid w:val="00E31504"/>
    <w:rsid w:val="00E315D0"/>
    <w:rsid w:val="00E31FE6"/>
    <w:rsid w:val="00E3290E"/>
    <w:rsid w:val="00E351C2"/>
    <w:rsid w:val="00E35CC6"/>
    <w:rsid w:val="00E35FAD"/>
    <w:rsid w:val="00E36CCC"/>
    <w:rsid w:val="00E41D0E"/>
    <w:rsid w:val="00E424A2"/>
    <w:rsid w:val="00E45EEE"/>
    <w:rsid w:val="00E46B0E"/>
    <w:rsid w:val="00E47734"/>
    <w:rsid w:val="00E504CF"/>
    <w:rsid w:val="00E518BC"/>
    <w:rsid w:val="00E5259A"/>
    <w:rsid w:val="00E5638D"/>
    <w:rsid w:val="00E5693D"/>
    <w:rsid w:val="00E56969"/>
    <w:rsid w:val="00E575AE"/>
    <w:rsid w:val="00E60BBC"/>
    <w:rsid w:val="00E61B9E"/>
    <w:rsid w:val="00E61C14"/>
    <w:rsid w:val="00E64185"/>
    <w:rsid w:val="00E64552"/>
    <w:rsid w:val="00E645B3"/>
    <w:rsid w:val="00E64A9C"/>
    <w:rsid w:val="00E66087"/>
    <w:rsid w:val="00E66A76"/>
    <w:rsid w:val="00E67C28"/>
    <w:rsid w:val="00E70663"/>
    <w:rsid w:val="00E72C2D"/>
    <w:rsid w:val="00E73914"/>
    <w:rsid w:val="00E73B89"/>
    <w:rsid w:val="00E73FC5"/>
    <w:rsid w:val="00E74E45"/>
    <w:rsid w:val="00E7628B"/>
    <w:rsid w:val="00E76719"/>
    <w:rsid w:val="00E77119"/>
    <w:rsid w:val="00E77961"/>
    <w:rsid w:val="00E77B84"/>
    <w:rsid w:val="00E8373A"/>
    <w:rsid w:val="00E83E41"/>
    <w:rsid w:val="00E84873"/>
    <w:rsid w:val="00E858BF"/>
    <w:rsid w:val="00E85BD2"/>
    <w:rsid w:val="00E86488"/>
    <w:rsid w:val="00E86DB1"/>
    <w:rsid w:val="00E87BEF"/>
    <w:rsid w:val="00E91608"/>
    <w:rsid w:val="00E92CEB"/>
    <w:rsid w:val="00E952AD"/>
    <w:rsid w:val="00E95ED3"/>
    <w:rsid w:val="00E967A6"/>
    <w:rsid w:val="00E9699C"/>
    <w:rsid w:val="00EA1C4B"/>
    <w:rsid w:val="00EA2278"/>
    <w:rsid w:val="00EA350B"/>
    <w:rsid w:val="00EA5928"/>
    <w:rsid w:val="00EA5B42"/>
    <w:rsid w:val="00EA727C"/>
    <w:rsid w:val="00EA79BA"/>
    <w:rsid w:val="00EA7CFD"/>
    <w:rsid w:val="00EB029E"/>
    <w:rsid w:val="00EB0EBA"/>
    <w:rsid w:val="00EB11AD"/>
    <w:rsid w:val="00EB1DFB"/>
    <w:rsid w:val="00EB2008"/>
    <w:rsid w:val="00EB2CA3"/>
    <w:rsid w:val="00EB3D67"/>
    <w:rsid w:val="00EB42B7"/>
    <w:rsid w:val="00EB4A59"/>
    <w:rsid w:val="00EB5DBC"/>
    <w:rsid w:val="00EB6335"/>
    <w:rsid w:val="00EB69EA"/>
    <w:rsid w:val="00EC0F18"/>
    <w:rsid w:val="00EC5498"/>
    <w:rsid w:val="00EC5FEB"/>
    <w:rsid w:val="00EC69C1"/>
    <w:rsid w:val="00EC6F49"/>
    <w:rsid w:val="00ED0685"/>
    <w:rsid w:val="00ED3A76"/>
    <w:rsid w:val="00EE1AF6"/>
    <w:rsid w:val="00EE21B2"/>
    <w:rsid w:val="00EE2732"/>
    <w:rsid w:val="00EE2E96"/>
    <w:rsid w:val="00EE6BCD"/>
    <w:rsid w:val="00EF2754"/>
    <w:rsid w:val="00EF56DD"/>
    <w:rsid w:val="00EF74EA"/>
    <w:rsid w:val="00F01747"/>
    <w:rsid w:val="00F078BB"/>
    <w:rsid w:val="00F100F2"/>
    <w:rsid w:val="00F10551"/>
    <w:rsid w:val="00F11314"/>
    <w:rsid w:val="00F1174B"/>
    <w:rsid w:val="00F11FFA"/>
    <w:rsid w:val="00F12488"/>
    <w:rsid w:val="00F13F2C"/>
    <w:rsid w:val="00F15844"/>
    <w:rsid w:val="00F164CA"/>
    <w:rsid w:val="00F16B5A"/>
    <w:rsid w:val="00F21449"/>
    <w:rsid w:val="00F22208"/>
    <w:rsid w:val="00F22DD0"/>
    <w:rsid w:val="00F23D25"/>
    <w:rsid w:val="00F24208"/>
    <w:rsid w:val="00F2569C"/>
    <w:rsid w:val="00F25E22"/>
    <w:rsid w:val="00F32550"/>
    <w:rsid w:val="00F32881"/>
    <w:rsid w:val="00F333BA"/>
    <w:rsid w:val="00F33C99"/>
    <w:rsid w:val="00F342A9"/>
    <w:rsid w:val="00F342E9"/>
    <w:rsid w:val="00F347DC"/>
    <w:rsid w:val="00F34DA5"/>
    <w:rsid w:val="00F3655C"/>
    <w:rsid w:val="00F3673E"/>
    <w:rsid w:val="00F37243"/>
    <w:rsid w:val="00F41B41"/>
    <w:rsid w:val="00F41F02"/>
    <w:rsid w:val="00F4221D"/>
    <w:rsid w:val="00F4548A"/>
    <w:rsid w:val="00F46440"/>
    <w:rsid w:val="00F47BE3"/>
    <w:rsid w:val="00F51F09"/>
    <w:rsid w:val="00F52A21"/>
    <w:rsid w:val="00F530D5"/>
    <w:rsid w:val="00F56C32"/>
    <w:rsid w:val="00F6126C"/>
    <w:rsid w:val="00F617D4"/>
    <w:rsid w:val="00F622F8"/>
    <w:rsid w:val="00F6329F"/>
    <w:rsid w:val="00F652CB"/>
    <w:rsid w:val="00F70EA4"/>
    <w:rsid w:val="00F76D4B"/>
    <w:rsid w:val="00F77611"/>
    <w:rsid w:val="00F80152"/>
    <w:rsid w:val="00F80736"/>
    <w:rsid w:val="00F808C3"/>
    <w:rsid w:val="00F80C9A"/>
    <w:rsid w:val="00F81575"/>
    <w:rsid w:val="00F81C25"/>
    <w:rsid w:val="00F82DA2"/>
    <w:rsid w:val="00F8318E"/>
    <w:rsid w:val="00F8379A"/>
    <w:rsid w:val="00F847B1"/>
    <w:rsid w:val="00F8605D"/>
    <w:rsid w:val="00F87184"/>
    <w:rsid w:val="00F871AB"/>
    <w:rsid w:val="00F9300B"/>
    <w:rsid w:val="00F93281"/>
    <w:rsid w:val="00F93BDF"/>
    <w:rsid w:val="00F944AB"/>
    <w:rsid w:val="00F94F89"/>
    <w:rsid w:val="00F95329"/>
    <w:rsid w:val="00FA04DE"/>
    <w:rsid w:val="00FA0960"/>
    <w:rsid w:val="00FA257D"/>
    <w:rsid w:val="00FA26B4"/>
    <w:rsid w:val="00FA4534"/>
    <w:rsid w:val="00FA5807"/>
    <w:rsid w:val="00FA61B5"/>
    <w:rsid w:val="00FA7F92"/>
    <w:rsid w:val="00FB0C95"/>
    <w:rsid w:val="00FB0F18"/>
    <w:rsid w:val="00FB3492"/>
    <w:rsid w:val="00FB390A"/>
    <w:rsid w:val="00FB40B6"/>
    <w:rsid w:val="00FC0B29"/>
    <w:rsid w:val="00FC111B"/>
    <w:rsid w:val="00FC3738"/>
    <w:rsid w:val="00FC4254"/>
    <w:rsid w:val="00FC60AF"/>
    <w:rsid w:val="00FC6D8C"/>
    <w:rsid w:val="00FC7D76"/>
    <w:rsid w:val="00FC7F7F"/>
    <w:rsid w:val="00FD417E"/>
    <w:rsid w:val="00FD4690"/>
    <w:rsid w:val="00FD4763"/>
    <w:rsid w:val="00FD599A"/>
    <w:rsid w:val="00FD5B05"/>
    <w:rsid w:val="00FD61EE"/>
    <w:rsid w:val="00FD6AE0"/>
    <w:rsid w:val="00FE0391"/>
    <w:rsid w:val="00FE169E"/>
    <w:rsid w:val="00FE1D68"/>
    <w:rsid w:val="00FE2F49"/>
    <w:rsid w:val="00FF0358"/>
    <w:rsid w:val="00FF08A6"/>
    <w:rsid w:val="00FF14FC"/>
    <w:rsid w:val="00FF27FD"/>
    <w:rsid w:val="00FF3240"/>
    <w:rsid w:val="00FF379A"/>
    <w:rsid w:val="00FF4E92"/>
    <w:rsid w:val="00FF5AD8"/>
    <w:rsid w:val="00FF5D9E"/>
    <w:rsid w:val="00FF6647"/>
    <w:rsid w:val="00FF6E1C"/>
    <w:rsid w:val="00FF7186"/>
    <w:rsid w:val="10781A84"/>
    <w:rsid w:val="114D1D26"/>
    <w:rsid w:val="1C5F1CF9"/>
    <w:rsid w:val="228E1C29"/>
    <w:rsid w:val="2B976764"/>
    <w:rsid w:val="314E0B6E"/>
    <w:rsid w:val="3FEC556C"/>
    <w:rsid w:val="408FE9E0"/>
    <w:rsid w:val="4123418D"/>
    <w:rsid w:val="448E1CAB"/>
    <w:rsid w:val="453399F7"/>
    <w:rsid w:val="4F683CA7"/>
    <w:rsid w:val="58B0FF88"/>
    <w:rsid w:val="5C9B04EA"/>
    <w:rsid w:val="5CC09B64"/>
    <w:rsid w:val="782530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08E8713"/>
  <w15:docId w15:val="{77EDF424-F9C1-43F2-BAF3-9AD43E260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12" w:lineRule="auto"/>
      <w:jc w:val="both"/>
    </w:pPr>
    <w:rPr>
      <w:rFonts w:ascii="Times New Roman" w:hAnsi="Times New Roman"/>
      <w:sz w:val="26"/>
      <w:szCs w:val="22"/>
    </w:rPr>
  </w:style>
  <w:style w:type="paragraph" w:styleId="Heading1">
    <w:name w:val="heading 1"/>
    <w:basedOn w:val="Normal"/>
    <w:next w:val="Normal"/>
    <w:link w:val="Heading1Char"/>
    <w:uiPriority w:val="9"/>
    <w:qFormat/>
    <w:pPr>
      <w:keepNext/>
      <w:keepLines/>
      <w:pageBreakBefore/>
      <w:numPr>
        <w:numId w:val="1"/>
      </w:numPr>
      <w:spacing w:before="0" w:after="240"/>
      <w:jc w:val="center"/>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pPr>
      <w:keepNext/>
      <w:keepLines/>
      <w:numPr>
        <w:ilvl w:val="1"/>
        <w:numId w:val="1"/>
      </w:numPr>
      <w:spacing w:line="360" w:lineRule="auto"/>
      <w:ind w:left="567"/>
      <w:outlineLvl w:val="1"/>
    </w:pPr>
    <w:rPr>
      <w:rFonts w:eastAsiaTheme="majorEastAsia" w:cstheme="majorBidi"/>
      <w:b/>
      <w:szCs w:val="26"/>
    </w:rPr>
  </w:style>
  <w:style w:type="paragraph" w:styleId="Heading3">
    <w:name w:val="heading 3"/>
    <w:basedOn w:val="Normal"/>
    <w:next w:val="Normal"/>
    <w:link w:val="Heading3Char"/>
    <w:uiPriority w:val="9"/>
    <w:unhideWhenUsed/>
    <w:qFormat/>
    <w:pPr>
      <w:keepNext/>
      <w:keepLines/>
      <w:numPr>
        <w:ilvl w:val="2"/>
        <w:numId w:val="1"/>
      </w:numPr>
      <w:outlineLvl w:val="2"/>
    </w:pPr>
    <w:rPr>
      <w:rFonts w:eastAsiaTheme="majorEastAsia" w:cstheme="majorBidi"/>
      <w:b/>
      <w:i/>
      <w:szCs w:val="24"/>
    </w:rPr>
  </w:style>
  <w:style w:type="paragraph" w:styleId="Heading4">
    <w:name w:val="heading 4"/>
    <w:basedOn w:val="Normal"/>
    <w:next w:val="Normal"/>
    <w:link w:val="Heading4Char"/>
    <w:uiPriority w:val="9"/>
    <w:unhideWhenUsed/>
    <w:qFormat/>
    <w:pPr>
      <w:keepNext/>
      <w:keepLines/>
      <w:spacing w:before="80" w:after="40" w:line="259" w:lineRule="auto"/>
      <w:jc w:val="left"/>
      <w:outlineLvl w:val="3"/>
    </w:pPr>
    <w:rPr>
      <w:rFonts w:asciiTheme="minorHAnsi" w:eastAsiaTheme="majorEastAsia" w:hAnsiTheme="minorHAnsi" w:cstheme="majorBidi"/>
      <w:i/>
      <w:iCs/>
      <w:color w:val="2F5496" w:themeColor="accent1" w:themeShade="BF"/>
      <w:kern w:val="2"/>
      <w:sz w:val="22"/>
      <w14:ligatures w14:val="standardContextual"/>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sz w:val="22"/>
      <w14:ligatures w14:val="standardContextual"/>
    </w:rPr>
  </w:style>
  <w:style w:type="paragraph" w:styleId="Heading6">
    <w:name w:val="heading 6"/>
    <w:basedOn w:val="Normal"/>
    <w:next w:val="Normal"/>
    <w:link w:val="Heading6Char"/>
    <w:uiPriority w:val="9"/>
    <w:semiHidden/>
    <w:unhideWhenUsed/>
    <w:qFormat/>
    <w:pPr>
      <w:keepNext/>
      <w:keepLines/>
      <w:spacing w:before="40" w:after="0" w:line="259" w:lineRule="auto"/>
      <w:jc w:val="left"/>
      <w:outlineLvl w:val="5"/>
    </w:pPr>
    <w:rPr>
      <w:rFonts w:asciiTheme="minorHAnsi" w:eastAsiaTheme="majorEastAsia" w:hAnsiTheme="minorHAnsi" w:cstheme="majorBidi"/>
      <w:i/>
      <w:iCs/>
      <w:color w:val="595959" w:themeColor="text1" w:themeTint="A6"/>
      <w:kern w:val="2"/>
      <w:sz w:val="22"/>
      <w14:ligatures w14:val="standardContextual"/>
    </w:rPr>
  </w:style>
  <w:style w:type="paragraph" w:styleId="Heading7">
    <w:name w:val="heading 7"/>
    <w:basedOn w:val="Normal"/>
    <w:next w:val="Normal"/>
    <w:link w:val="Heading7Char"/>
    <w:uiPriority w:val="9"/>
    <w:semiHidden/>
    <w:unhideWhenUsed/>
    <w:qFormat/>
    <w:pPr>
      <w:keepNext/>
      <w:keepLines/>
      <w:spacing w:before="40" w:after="0" w:line="259" w:lineRule="auto"/>
      <w:jc w:val="left"/>
      <w:outlineLvl w:val="6"/>
    </w:pPr>
    <w:rPr>
      <w:rFonts w:asciiTheme="minorHAnsi" w:eastAsiaTheme="majorEastAsia" w:hAnsiTheme="minorHAnsi" w:cstheme="majorBidi"/>
      <w:color w:val="595959" w:themeColor="text1" w:themeTint="A6"/>
      <w:kern w:val="2"/>
      <w:sz w:val="22"/>
      <w14:ligatures w14:val="standardContextual"/>
    </w:rPr>
  </w:style>
  <w:style w:type="paragraph" w:styleId="Heading8">
    <w:name w:val="heading 8"/>
    <w:basedOn w:val="Normal"/>
    <w:next w:val="Normal"/>
    <w:link w:val="Heading8Char"/>
    <w:uiPriority w:val="9"/>
    <w:semiHidden/>
    <w:unhideWhenUsed/>
    <w:qFormat/>
    <w:pPr>
      <w:keepNext/>
      <w:keepLines/>
      <w:spacing w:before="0" w:after="0" w:line="259" w:lineRule="auto"/>
      <w:jc w:val="left"/>
      <w:outlineLvl w:val="7"/>
    </w:pPr>
    <w:rPr>
      <w:rFonts w:asciiTheme="minorHAnsi" w:eastAsiaTheme="majorEastAsia" w:hAnsiTheme="minorHAnsi" w:cstheme="majorBidi"/>
      <w:i/>
      <w:iCs/>
      <w:color w:val="262626" w:themeColor="text1" w:themeTint="D9"/>
      <w:kern w:val="2"/>
      <w:sz w:val="22"/>
      <w14:ligatures w14:val="standardContextual"/>
    </w:rPr>
  </w:style>
  <w:style w:type="paragraph" w:styleId="Heading9">
    <w:name w:val="heading 9"/>
    <w:basedOn w:val="Normal"/>
    <w:next w:val="Normal"/>
    <w:link w:val="Heading9Char"/>
    <w:uiPriority w:val="9"/>
    <w:semiHidden/>
    <w:unhideWhenUsed/>
    <w:qFormat/>
    <w:pPr>
      <w:keepNext/>
      <w:keepLines/>
      <w:spacing w:before="0" w:after="0" w:line="259" w:lineRule="auto"/>
      <w:jc w:val="left"/>
      <w:outlineLvl w:val="8"/>
    </w:pPr>
    <w:rPr>
      <w:rFonts w:asciiTheme="minorHAnsi" w:eastAsiaTheme="majorEastAsia" w:hAnsiTheme="minorHAnsi" w:cstheme="majorBidi"/>
      <w:color w:val="262626" w:themeColor="text1" w:themeTint="D9"/>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before="0" w:after="200" w:line="240" w:lineRule="auto"/>
      <w:jc w:val="center"/>
    </w:pPr>
    <w:rPr>
      <w:i/>
      <w:iCs/>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ListBullet">
    <w:name w:val="List Bullet"/>
    <w:basedOn w:val="Normal"/>
    <w:uiPriority w:val="99"/>
    <w:unhideWhenUsed/>
    <w:pPr>
      <w:numPr>
        <w:numId w:val="2"/>
      </w:numPr>
      <w:spacing w:before="0" w:after="200" w:line="276" w:lineRule="auto"/>
      <w:contextualSpacing/>
      <w:jc w:val="left"/>
    </w:pPr>
    <w:rPr>
      <w:rFonts w:eastAsiaTheme="minorEastAsia"/>
      <w:color w:val="1F2937"/>
    </w:rPr>
  </w:style>
  <w:style w:type="paragraph" w:styleId="NormalWeb">
    <w:name w:val="Normal (Web)"/>
    <w:basedOn w:val="Normal"/>
    <w:uiPriority w:val="99"/>
    <w:unhideWhenUsed/>
    <w:qFormat/>
    <w:pPr>
      <w:spacing w:before="100" w:beforeAutospacing="1" w:after="100" w:afterAutospacing="1" w:line="240" w:lineRule="auto"/>
      <w:jc w:val="left"/>
    </w:pPr>
    <w:rPr>
      <w:rFonts w:asciiTheme="minorHAnsi" w:eastAsia="Times New Roman" w:hAnsiTheme="minorHAnsi" w:cs="Times New Roman"/>
      <w:kern w:val="2"/>
      <w:sz w:val="24"/>
      <w:szCs w:val="24"/>
      <w14:ligatures w14:val="standardContextual"/>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before="0" w:after="160" w:line="259"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before="0"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paragraph" w:styleId="TOC1">
    <w:name w:val="toc 1"/>
    <w:basedOn w:val="Normal"/>
    <w:next w:val="Normal"/>
    <w:autoRedefine/>
    <w:uiPriority w:val="39"/>
    <w:unhideWhenUsed/>
    <w:rPr>
      <w:b/>
      <w:caps/>
    </w:rPr>
  </w:style>
  <w:style w:type="paragraph" w:styleId="TOC2">
    <w:name w:val="toc 2"/>
    <w:basedOn w:val="Normal"/>
    <w:next w:val="Normal"/>
    <w:autoRedefine/>
    <w:uiPriority w:val="39"/>
    <w:unhideWhenUsed/>
    <w:qFormat/>
    <w:pPr>
      <w:ind w:left="851" w:hanging="567"/>
    </w:pPr>
    <w:rPr>
      <w:b/>
    </w:rPr>
  </w:style>
  <w:style w:type="paragraph" w:styleId="TOC3">
    <w:name w:val="toc 3"/>
    <w:basedOn w:val="Normal"/>
    <w:next w:val="Normal"/>
    <w:autoRedefine/>
    <w:uiPriority w:val="39"/>
    <w:unhideWhenUsed/>
    <w:pPr>
      <w:ind w:left="1276" w:hanging="709"/>
    </w:pPr>
    <w:rPr>
      <w:i/>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caps/>
      <w:sz w:val="26"/>
      <w:szCs w:val="3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i/>
      <w:sz w:val="26"/>
      <w:szCs w:val="24"/>
    </w:rPr>
  </w:style>
  <w:style w:type="paragraph" w:customStyle="1" w:styleId="DoanVB">
    <w:name w:val="DoanVB"/>
    <w:basedOn w:val="Normal"/>
    <w:qFormat/>
    <w:pPr>
      <w:spacing w:line="360" w:lineRule="auto"/>
      <w:ind w:firstLine="567"/>
    </w:pPr>
    <w:rPr>
      <w:rFonts w:eastAsiaTheme="majorEastAsia" w:cstheme="majorBidi"/>
      <w:szCs w:val="26"/>
    </w:rPr>
  </w:style>
  <w:style w:type="paragraph" w:customStyle="1" w:styleId="StyleTr">
    <w:name w:val="Style Trừ"/>
    <w:basedOn w:val="Normal"/>
    <w:qFormat/>
    <w:pPr>
      <w:numPr>
        <w:numId w:val="3"/>
      </w:numPr>
      <w:spacing w:line="360" w:lineRule="auto"/>
      <w:ind w:left="283" w:hanging="283"/>
    </w:pPr>
    <w:rPr>
      <w:rFonts w:eastAsiaTheme="minorEastAsia"/>
    </w:rPr>
  </w:style>
  <w:style w:type="paragraph" w:customStyle="1" w:styleId="StyleCng">
    <w:name w:val="Style Cộng"/>
    <w:basedOn w:val="Normal"/>
    <w:qFormat/>
    <w:pPr>
      <w:numPr>
        <w:numId w:val="4"/>
      </w:numPr>
    </w:p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kern w:val="2"/>
      <w14:ligatures w14:val="standardContextual"/>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kern w:val="2"/>
      <w14:ligatures w14:val="standardContextual"/>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kern w:val="2"/>
      <w14:ligatures w14:val="standardContextual"/>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kern w:val="2"/>
      <w14:ligatures w14:val="standardContextual"/>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kern w:val="2"/>
      <w:sz w:val="28"/>
      <w:szCs w:val="28"/>
      <w14:ligatures w14:val="standardContextual"/>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14:ligatures w14:val="standardContextual"/>
    </w:rPr>
  </w:style>
  <w:style w:type="paragraph" w:styleId="Quote">
    <w:name w:val="Quote"/>
    <w:basedOn w:val="Normal"/>
    <w:next w:val="Normal"/>
    <w:link w:val="QuoteChar"/>
    <w:uiPriority w:val="29"/>
    <w:qFormat/>
    <w:pPr>
      <w:spacing w:before="160" w:after="160" w:line="259" w:lineRule="auto"/>
      <w:jc w:val="center"/>
    </w:pPr>
    <w:rPr>
      <w:rFonts w:asciiTheme="minorHAnsi" w:hAnsiTheme="minorHAnsi"/>
      <w:i/>
      <w:iCs/>
      <w:color w:val="404040" w:themeColor="text1" w:themeTint="BF"/>
      <w:kern w:val="2"/>
      <w:sz w:val="22"/>
      <w14:ligatures w14:val="standardContextual"/>
    </w:rPr>
  </w:style>
  <w:style w:type="character" w:customStyle="1" w:styleId="QuoteChar">
    <w:name w:val="Quote Char"/>
    <w:basedOn w:val="DefaultParagraphFont"/>
    <w:link w:val="Quote"/>
    <w:uiPriority w:val="29"/>
    <w:qFormat/>
    <w:rPr>
      <w:i/>
      <w:iCs/>
      <w:color w:val="404040" w:themeColor="text1" w:themeTint="BF"/>
      <w:kern w:val="2"/>
      <w14:ligatures w14:val="standardContextual"/>
    </w:rPr>
  </w:style>
  <w:style w:type="paragraph" w:styleId="ListParagraph">
    <w:name w:val="List Paragraph"/>
    <w:basedOn w:val="Normal"/>
    <w:uiPriority w:val="34"/>
    <w:qFormat/>
    <w:pPr>
      <w:spacing w:before="0" w:after="160" w:line="259" w:lineRule="auto"/>
      <w:ind w:left="720"/>
      <w:contextualSpacing/>
      <w:jc w:val="left"/>
    </w:pPr>
    <w:rPr>
      <w:rFonts w:asciiTheme="minorHAnsi" w:hAnsiTheme="minorHAnsi"/>
      <w:kern w:val="2"/>
      <w:sz w:val="22"/>
      <w14:ligatures w14:val="standardContextual"/>
    </w:r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hAnsiTheme="minorHAnsi"/>
      <w:i/>
      <w:iCs/>
      <w:color w:val="2F5496" w:themeColor="accent1" w:themeShade="BF"/>
      <w:kern w:val="2"/>
      <w:sz w:val="22"/>
      <w14:ligatures w14:val="standardContextual"/>
    </w:rPr>
  </w:style>
  <w:style w:type="character" w:customStyle="1" w:styleId="IntenseQuoteChar">
    <w:name w:val="Intense Quote Char"/>
    <w:basedOn w:val="DefaultParagraphFont"/>
    <w:link w:val="IntenseQuote"/>
    <w:uiPriority w:val="30"/>
    <w:rPr>
      <w:i/>
      <w:iCs/>
      <w:color w:val="2F5496" w:themeColor="accent1" w:themeShade="BF"/>
      <w:kern w:val="2"/>
      <w14:ligatures w14:val="standardContextual"/>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Tru">
    <w:name w:val="Tru"/>
    <w:basedOn w:val="Normal"/>
    <w:qFormat/>
    <w:pPr>
      <w:numPr>
        <w:numId w:val="5"/>
      </w:numPr>
      <w:tabs>
        <w:tab w:val="clear" w:pos="1691"/>
        <w:tab w:val="left" w:pos="851"/>
      </w:tabs>
      <w:spacing w:before="0" w:after="160" w:line="259" w:lineRule="auto"/>
      <w:jc w:val="left"/>
    </w:pPr>
    <w:rPr>
      <w:rFonts w:asciiTheme="minorHAnsi" w:hAnsiTheme="minorHAnsi"/>
      <w:kern w:val="2"/>
      <w:sz w:val="22"/>
      <w14:ligatures w14:val="standardContextual"/>
    </w:rPr>
  </w:style>
  <w:style w:type="paragraph" w:customStyle="1" w:styleId="cng">
    <w:name w:val="cộng"/>
    <w:basedOn w:val="NormalWeb"/>
    <w:qFormat/>
    <w:pPr>
      <w:numPr>
        <w:numId w:val="6"/>
      </w:numPr>
      <w:tabs>
        <w:tab w:val="clear" w:pos="1701"/>
        <w:tab w:val="left" w:pos="360"/>
      </w:tabs>
      <w:spacing w:before="60" w:beforeAutospacing="0" w:after="60" w:afterAutospacing="0" w:line="312" w:lineRule="auto"/>
      <w:ind w:left="1135" w:hanging="284"/>
      <w:jc w:val="both"/>
    </w:pPr>
    <w:rPr>
      <w:rFonts w:eastAsiaTheme="minorEastAsia"/>
      <w:sz w:val="26"/>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Hnh">
    <w:name w:val="Hình"/>
    <w:basedOn w:val="Normal"/>
    <w:pPr>
      <w:tabs>
        <w:tab w:val="left" w:pos="1134"/>
      </w:tabs>
      <w:spacing w:line="360" w:lineRule="auto"/>
      <w:jc w:val="center"/>
    </w:pPr>
    <w:rPr>
      <w:rFonts w:eastAsiaTheme="minorEastAsia"/>
      <w:i/>
      <w:lang w:val="vi-VN"/>
    </w:rPr>
  </w:style>
  <w:style w:type="paragraph" w:customStyle="1" w:styleId="Bng">
    <w:name w:val="Bảng"/>
    <w:basedOn w:val="Normal"/>
    <w:pPr>
      <w:tabs>
        <w:tab w:val="left" w:pos="1134"/>
      </w:tabs>
      <w:spacing w:line="360" w:lineRule="auto"/>
      <w:jc w:val="center"/>
    </w:pPr>
    <w:rPr>
      <w:rFonts w:eastAsiaTheme="minorEastAsia"/>
      <w:i/>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194651">
      <w:bodyDiv w:val="1"/>
      <w:marLeft w:val="0"/>
      <w:marRight w:val="0"/>
      <w:marTop w:val="0"/>
      <w:marBottom w:val="0"/>
      <w:divBdr>
        <w:top w:val="none" w:sz="0" w:space="0" w:color="auto"/>
        <w:left w:val="none" w:sz="0" w:space="0" w:color="auto"/>
        <w:bottom w:val="none" w:sz="0" w:space="0" w:color="auto"/>
        <w:right w:val="none" w:sz="0" w:space="0" w:color="auto"/>
      </w:divBdr>
    </w:div>
    <w:div w:id="299581477">
      <w:bodyDiv w:val="1"/>
      <w:marLeft w:val="0"/>
      <w:marRight w:val="0"/>
      <w:marTop w:val="0"/>
      <w:marBottom w:val="0"/>
      <w:divBdr>
        <w:top w:val="none" w:sz="0" w:space="0" w:color="auto"/>
        <w:left w:val="none" w:sz="0" w:space="0" w:color="auto"/>
        <w:bottom w:val="none" w:sz="0" w:space="0" w:color="auto"/>
        <w:right w:val="none" w:sz="0" w:space="0" w:color="auto"/>
      </w:divBdr>
    </w:div>
    <w:div w:id="650603173">
      <w:bodyDiv w:val="1"/>
      <w:marLeft w:val="0"/>
      <w:marRight w:val="0"/>
      <w:marTop w:val="0"/>
      <w:marBottom w:val="0"/>
      <w:divBdr>
        <w:top w:val="none" w:sz="0" w:space="0" w:color="auto"/>
        <w:left w:val="none" w:sz="0" w:space="0" w:color="auto"/>
        <w:bottom w:val="none" w:sz="0" w:space="0" w:color="auto"/>
        <w:right w:val="none" w:sz="0" w:space="0" w:color="auto"/>
      </w:divBdr>
    </w:div>
    <w:div w:id="732972229">
      <w:bodyDiv w:val="1"/>
      <w:marLeft w:val="0"/>
      <w:marRight w:val="0"/>
      <w:marTop w:val="0"/>
      <w:marBottom w:val="0"/>
      <w:divBdr>
        <w:top w:val="none" w:sz="0" w:space="0" w:color="auto"/>
        <w:left w:val="none" w:sz="0" w:space="0" w:color="auto"/>
        <w:bottom w:val="none" w:sz="0" w:space="0" w:color="auto"/>
        <w:right w:val="none" w:sz="0" w:space="0" w:color="auto"/>
      </w:divBdr>
    </w:div>
    <w:div w:id="1309280571">
      <w:bodyDiv w:val="1"/>
      <w:marLeft w:val="0"/>
      <w:marRight w:val="0"/>
      <w:marTop w:val="0"/>
      <w:marBottom w:val="0"/>
      <w:divBdr>
        <w:top w:val="none" w:sz="0" w:space="0" w:color="auto"/>
        <w:left w:val="none" w:sz="0" w:space="0" w:color="auto"/>
        <w:bottom w:val="none" w:sz="0" w:space="0" w:color="auto"/>
        <w:right w:val="none" w:sz="0" w:space="0" w:color="auto"/>
      </w:divBdr>
    </w:div>
    <w:div w:id="19676594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file:///D:\Du_an_CNTT\App\Bao_cao_mon_python.docx" TargetMode="Externa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file:///D:\Du_an_CNTT\App\Bao_cao_mon_python.docx"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settings" Target="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E:\Thiet%20ke%20bai%20giang\Cong%20dan%20so\Van%20ban%20co%20nhieu%20chuong%20muc\Quy%20dinh%20moi\Luyen%20tap%20KT%20giua%20ky\Bai1_LuyenTapGiuaKy\Luyentap_KTQT_KLT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6a14e9a-de4a-4945-ad9a-cd84d94bf975" xsi:nil="true"/>
  </documentManagement>
</p:properties>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6F92872E82E1BD40839A40746A3229E7" ma:contentTypeVersion="13" ma:contentTypeDescription="Create a new document." ma:contentTypeScope="" ma:versionID="636aa1bdf7e3b4701f32757ad013f45c">
  <xsd:schema xmlns:xsd="http://www.w3.org/2001/XMLSchema" xmlns:xs="http://www.w3.org/2001/XMLSchema" xmlns:p="http://schemas.microsoft.com/office/2006/metadata/properties" xmlns:ns3="26a14e9a-de4a-4945-ad9a-cd84d94bf975" xmlns:ns4="22c22d51-8da4-40fe-b4cd-925df04a8665" targetNamespace="http://schemas.microsoft.com/office/2006/metadata/properties" ma:root="true" ma:fieldsID="0978d432a1d24854a31784d4c9c6b41a" ns3:_="" ns4:_="">
    <xsd:import namespace="26a14e9a-de4a-4945-ad9a-cd84d94bf975"/>
    <xsd:import namespace="22c22d51-8da4-40fe-b4cd-925df04a866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a14e9a-de4a-4945-ad9a-cd84d94bf9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c22d51-8da4-40fe-b4cd-925df04a866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882290-71A0-4871-B10B-40F71E55079C}">
  <ds:schemaRefs>
    <ds:schemaRef ds:uri="http://schemas.microsoft.com/office/2006/metadata/properties"/>
    <ds:schemaRef ds:uri="http://schemas.microsoft.com/office/infopath/2007/PartnerControls"/>
    <ds:schemaRef ds:uri="26a14e9a-de4a-4945-ad9a-cd84d94bf975"/>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DFC101A0-1B02-4FB8-B315-F21695249D13}">
  <ds:schemaRefs>
    <ds:schemaRef ds:uri="http://schemas.microsoft.com/sharepoint/v3/contenttype/forms"/>
  </ds:schemaRefs>
</ds:datastoreItem>
</file>

<file path=customXml/itemProps4.xml><?xml version="1.0" encoding="utf-8"?>
<ds:datastoreItem xmlns:ds="http://schemas.openxmlformats.org/officeDocument/2006/customXml" ds:itemID="{71203D9E-AD2D-40D8-B551-F7ED9FAC6436}">
  <ds:schemaRefs>
    <ds:schemaRef ds:uri="http://schemas.openxmlformats.org/officeDocument/2006/bibliography"/>
  </ds:schemaRefs>
</ds:datastoreItem>
</file>

<file path=customXml/itemProps5.xml><?xml version="1.0" encoding="utf-8"?>
<ds:datastoreItem xmlns:ds="http://schemas.openxmlformats.org/officeDocument/2006/customXml" ds:itemID="{2608F0B1-2C03-4DCE-915B-85225E5AFC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a14e9a-de4a-4945-ad9a-cd84d94bf975"/>
    <ds:schemaRef ds:uri="22c22d51-8da4-40fe-b4cd-925df04a86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Luyentap_KTQT_KLTN_Template.dotx</Template>
  <TotalTime>197</TotalTime>
  <Pages>32</Pages>
  <Words>5779</Words>
  <Characters>32941</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dc:creator>
  <cp:lastModifiedBy>trung tuân trung tuân</cp:lastModifiedBy>
  <cp:revision>5</cp:revision>
  <cp:lastPrinted>2026-06-04T17:19:00Z</cp:lastPrinted>
  <dcterms:created xsi:type="dcterms:W3CDTF">2026-06-04T10:19:00Z</dcterms:created>
  <dcterms:modified xsi:type="dcterms:W3CDTF">2026-06-04T17:23:00Z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0E1970F6431A40DA85B9A326D35EC53E_12</vt:lpwstr>
  </property>
  <property fmtid="{D5CDD505-2E9C-101B-9397-08002B2CF9AE}" pid="4" name="ContentTypeId">
    <vt:lpwstr>0x0101006F92872E82E1BD40839A40746A3229E7</vt:lpwstr>
  </property>
  <property fmtid="{D5CDD505-2E9C-101B-9397-08002B2CF9AE}" pid="5" name="KSOTemplateDocerSaveRecord">
    <vt:lpwstr>eyJoZGlkIjoiN2ZkN2U0NTE2ZWZjNGNkOGYwMTY5ODIwZjEyYjUxNGMiLCJ1c2VySWQiOiIxMzkyMDQ4NDgwOTI5In0=</vt:lpwstr>
  </property>
</Properties>
</file>